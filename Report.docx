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94BE6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2FE526E4" wp14:editId="5FD26FB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7A43402A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22218049" w14:textId="77777777" w:rsidR="00DF198B" w:rsidRDefault="00DF198B"/>
        </w:tc>
      </w:tr>
      <w:tr w:rsidR="00DF198B" w14:paraId="74C97CE7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01018EB0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3CB9A21" w14:textId="45E73A86" w:rsidR="00DF198B" w:rsidRPr="00DF198B" w:rsidRDefault="00C04EE5" w:rsidP="00874FE7">
            <w:pPr>
              <w:pStyle w:val="Heading1"/>
            </w:pPr>
            <w:r>
              <w:t>Inference Engine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24E4B391" w14:textId="77777777" w:rsidR="00DF198B" w:rsidRDefault="00DF198B"/>
        </w:tc>
      </w:tr>
      <w:tr w:rsidR="00DF198B" w14:paraId="4C7CCC0B" w14:textId="77777777" w:rsidTr="00185F4A">
        <w:trPr>
          <w:trHeight w:val="1837"/>
        </w:trPr>
        <w:tc>
          <w:tcPr>
            <w:tcW w:w="1170" w:type="dxa"/>
          </w:tcPr>
          <w:p w14:paraId="70C9AD74" w14:textId="77777777" w:rsidR="00DF198B" w:rsidRDefault="00DF198B"/>
        </w:tc>
        <w:tc>
          <w:tcPr>
            <w:tcW w:w="8460" w:type="dxa"/>
            <w:gridSpan w:val="7"/>
          </w:tcPr>
          <w:p w14:paraId="04102338" w14:textId="77777777" w:rsidR="00DF198B" w:rsidRDefault="00DF198B"/>
        </w:tc>
        <w:tc>
          <w:tcPr>
            <w:tcW w:w="1160" w:type="dxa"/>
          </w:tcPr>
          <w:p w14:paraId="7A23DA5B" w14:textId="77777777" w:rsidR="00DF198B" w:rsidRDefault="00DF198B"/>
        </w:tc>
      </w:tr>
      <w:tr w:rsidR="00DF198B" w14:paraId="2EA4E516" w14:textId="77777777" w:rsidTr="00185F4A">
        <w:trPr>
          <w:trHeight w:val="929"/>
        </w:trPr>
        <w:tc>
          <w:tcPr>
            <w:tcW w:w="2397" w:type="dxa"/>
            <w:gridSpan w:val="4"/>
          </w:tcPr>
          <w:p w14:paraId="6AACACEB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7D7294ED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2FC834F8" w14:textId="77777777" w:rsidR="00DF198B" w:rsidRDefault="00DF198B"/>
        </w:tc>
      </w:tr>
      <w:tr w:rsidR="00DF198B" w14:paraId="6FC6D9CB" w14:textId="77777777" w:rsidTr="00185F4A">
        <w:trPr>
          <w:trHeight w:val="1460"/>
        </w:trPr>
        <w:tc>
          <w:tcPr>
            <w:tcW w:w="2397" w:type="dxa"/>
            <w:gridSpan w:val="4"/>
          </w:tcPr>
          <w:p w14:paraId="06F5526A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3752F29" w14:textId="77777777" w:rsidR="00DF198B" w:rsidRDefault="00752588" w:rsidP="00874FE7">
            <w:pPr>
              <w:pStyle w:val="Heading2"/>
            </w:pPr>
            <w:r>
              <w:t>Mikkel Aguilar</w:t>
            </w:r>
          </w:p>
          <w:p w14:paraId="0C6762AF" w14:textId="4C5C2D73" w:rsidR="00752588" w:rsidRPr="00752588" w:rsidRDefault="00752588" w:rsidP="00752588">
            <w:pPr>
              <w:jc w:val="center"/>
            </w:pPr>
            <w:r>
              <w:t>103613812</w:t>
            </w:r>
          </w:p>
        </w:tc>
        <w:tc>
          <w:tcPr>
            <w:tcW w:w="2398" w:type="dxa"/>
            <w:gridSpan w:val="4"/>
          </w:tcPr>
          <w:p w14:paraId="7541938F" w14:textId="77777777" w:rsidR="00DF198B" w:rsidRDefault="00DF198B"/>
        </w:tc>
      </w:tr>
      <w:tr w:rsidR="00DF198B" w14:paraId="1858A8EB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3A9E42E6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647938A9" w14:textId="174A85D8" w:rsidR="00DF198B" w:rsidRPr="00DF198B" w:rsidRDefault="00752588" w:rsidP="00874FE7">
            <w:pPr>
              <w:pStyle w:val="Heading3"/>
            </w:pPr>
            <w:r>
              <w:t>Due Date:</w:t>
            </w:r>
          </w:p>
          <w:p w14:paraId="197F93B3" w14:textId="51A0746F" w:rsidR="00874FE7" w:rsidRPr="00DF198B" w:rsidRDefault="00D32038" w:rsidP="00874FE7">
            <w:pPr>
              <w:pStyle w:val="Heading3"/>
            </w:pPr>
            <w:r>
              <w:t>May 27</w:t>
            </w:r>
          </w:p>
          <w:p w14:paraId="4E51E782" w14:textId="59C662CE" w:rsidR="00DF198B" w:rsidRPr="00DF198B" w:rsidRDefault="00752588" w:rsidP="00874FE7">
            <w:pPr>
              <w:pStyle w:val="Heading3"/>
            </w:pPr>
            <w:r>
              <w:t>Subject Code</w:t>
            </w:r>
          </w:p>
          <w:p w14:paraId="372B49E2" w14:textId="7091E860" w:rsidR="00DF198B" w:rsidRPr="00DF198B" w:rsidRDefault="00752588" w:rsidP="00874FE7">
            <w:pPr>
              <w:pStyle w:val="Heading3"/>
            </w:pPr>
            <w:r>
              <w:t>COS30019</w:t>
            </w:r>
          </w:p>
          <w:p w14:paraId="12BE2CE9" w14:textId="6A3F814D" w:rsidR="00DF198B" w:rsidRDefault="00DF198B" w:rsidP="00874FE7">
            <w:pPr>
              <w:pStyle w:val="Heading3"/>
            </w:pPr>
          </w:p>
          <w:p w14:paraId="24CD96E6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7E22CE7E" w14:textId="77777777" w:rsidR="00DF198B" w:rsidRDefault="00DF198B" w:rsidP="00DF198B">
            <w:pPr>
              <w:jc w:val="center"/>
            </w:pPr>
          </w:p>
        </w:tc>
      </w:tr>
      <w:tr w:rsidR="00DF198B" w14:paraId="71579F09" w14:textId="77777777" w:rsidTr="00185F4A">
        <w:tc>
          <w:tcPr>
            <w:tcW w:w="2340" w:type="dxa"/>
            <w:gridSpan w:val="3"/>
          </w:tcPr>
          <w:p w14:paraId="1C54FDA4" w14:textId="77777777" w:rsidR="00DF198B" w:rsidRDefault="00DF198B"/>
        </w:tc>
        <w:tc>
          <w:tcPr>
            <w:tcW w:w="6120" w:type="dxa"/>
            <w:gridSpan w:val="3"/>
          </w:tcPr>
          <w:p w14:paraId="03932DE3" w14:textId="77777777" w:rsidR="00DF198B" w:rsidRDefault="00DF198B"/>
        </w:tc>
        <w:tc>
          <w:tcPr>
            <w:tcW w:w="2330" w:type="dxa"/>
            <w:gridSpan w:val="3"/>
          </w:tcPr>
          <w:p w14:paraId="4053FE82" w14:textId="77777777" w:rsidR="00DF198B" w:rsidRDefault="00DF198B"/>
        </w:tc>
      </w:tr>
    </w:tbl>
    <w:p w14:paraId="497D05FE" w14:textId="77777777" w:rsidR="00DF198B" w:rsidRDefault="00DF198B"/>
    <w:p w14:paraId="5C5BC680" w14:textId="4B7773DD" w:rsidR="00DF198B" w:rsidRDefault="002D2200" w:rsidP="002D2200">
      <w:pPr>
        <w:pStyle w:val="GraphicAnchor"/>
      </w:pPr>
      <w:r w:rsidRPr="004909D9"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15141B18" wp14:editId="27148085">
                <wp:simplePos x="0" y="0"/>
                <wp:positionH relativeFrom="column">
                  <wp:posOffset>6438</wp:posOffset>
                </wp:positionH>
                <wp:positionV relativeFrom="paragraph">
                  <wp:posOffset>6439</wp:posOffset>
                </wp:positionV>
                <wp:extent cx="6857643" cy="9105265"/>
                <wp:effectExtent l="0" t="0" r="635" b="635"/>
                <wp:wrapNone/>
                <wp:docPr id="2" name="Rectangle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643" cy="910526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4D7A2" id="Rectangle 2" o:spid="_x0000_s1026" alt="&quot;&quot;" style="position:absolute;margin-left:.5pt;margin-top:.5pt;width:539.95pt;height:716.95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" fillcolor="#476166 [3204]" stroked="f" strokeweight="2pt">
                <v:stroke miterlimit="4"/>
                <v:textbox inset="3pt,3pt,3pt,3pt"/>
              </v:rect>
            </w:pict>
          </mc:Fallback>
        </mc:AlternateContent>
      </w:r>
      <w:r w:rsidRPr="004909D9"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64E91FDE" wp14:editId="58933B4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71D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2158"/>
        <w:gridCol w:w="542"/>
        <w:gridCol w:w="540"/>
        <w:gridCol w:w="1076"/>
        <w:gridCol w:w="2158"/>
        <w:gridCol w:w="1087"/>
        <w:gridCol w:w="540"/>
        <w:gridCol w:w="540"/>
        <w:gridCol w:w="2158"/>
      </w:tblGrid>
      <w:tr w:rsidR="002D2200" w14:paraId="1F32F58F" w14:textId="77777777" w:rsidTr="00185F4A">
        <w:trPr>
          <w:trHeight w:val="1152"/>
        </w:trPr>
        <w:tc>
          <w:tcPr>
            <w:tcW w:w="2158" w:type="dxa"/>
          </w:tcPr>
          <w:p w14:paraId="47DB058D" w14:textId="77777777" w:rsidR="002D2200" w:rsidRDefault="002D2200"/>
        </w:tc>
        <w:tc>
          <w:tcPr>
            <w:tcW w:w="2158" w:type="dxa"/>
            <w:gridSpan w:val="3"/>
            <w:tcBorders>
              <w:bottom w:val="single" w:sz="18" w:space="0" w:color="476166" w:themeColor="accent1"/>
            </w:tcBorders>
          </w:tcPr>
          <w:p w14:paraId="3870BF06" w14:textId="77777777" w:rsidR="002D2200" w:rsidRDefault="002D2200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585D29FC" w14:textId="77777777" w:rsidR="002D2200" w:rsidRDefault="002D2200"/>
        </w:tc>
        <w:tc>
          <w:tcPr>
            <w:tcW w:w="2167" w:type="dxa"/>
            <w:gridSpan w:val="3"/>
            <w:tcBorders>
              <w:bottom w:val="single" w:sz="18" w:space="0" w:color="476166" w:themeColor="accent1"/>
            </w:tcBorders>
          </w:tcPr>
          <w:p w14:paraId="09209C77" w14:textId="77777777" w:rsidR="002D2200" w:rsidRDefault="002D2200"/>
        </w:tc>
        <w:tc>
          <w:tcPr>
            <w:tcW w:w="2158" w:type="dxa"/>
          </w:tcPr>
          <w:p w14:paraId="431F34A2" w14:textId="77777777" w:rsidR="002D2200" w:rsidRDefault="002D2200"/>
        </w:tc>
      </w:tr>
      <w:tr w:rsidR="002D2200" w14:paraId="6B947534" w14:textId="77777777" w:rsidTr="00185F4A">
        <w:trPr>
          <w:trHeight w:val="664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0103261A" w14:textId="77777777" w:rsidR="002D2200" w:rsidRDefault="002D2200"/>
        </w:tc>
        <w:tc>
          <w:tcPr>
            <w:tcW w:w="6483" w:type="dxa"/>
            <w:gridSpan w:val="7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0D95AEE" w14:textId="02E5547B" w:rsidR="002D2200" w:rsidRPr="00E74B29" w:rsidRDefault="00752588" w:rsidP="00874FE7">
            <w:pPr>
              <w:pStyle w:val="Heading4"/>
            </w:pPr>
            <w:r>
              <w:t>Table of Contents</w:t>
            </w: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5D825219" w14:textId="77777777" w:rsidR="002D2200" w:rsidRDefault="002D2200"/>
        </w:tc>
      </w:tr>
      <w:tr w:rsidR="002D2200" w14:paraId="0F5545B9" w14:textId="77777777" w:rsidTr="00185F4A">
        <w:trPr>
          <w:trHeight w:val="311"/>
        </w:trPr>
        <w:tc>
          <w:tcPr>
            <w:tcW w:w="2158" w:type="dxa"/>
          </w:tcPr>
          <w:p w14:paraId="396129DA" w14:textId="77777777" w:rsidR="002D2200" w:rsidRDefault="002D2200"/>
        </w:tc>
        <w:tc>
          <w:tcPr>
            <w:tcW w:w="2158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5F8F61A4" w14:textId="77777777" w:rsidR="002D2200" w:rsidRDefault="002D2200"/>
        </w:tc>
        <w:tc>
          <w:tcPr>
            <w:tcW w:w="2158" w:type="dxa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1AA1BB6E" w14:textId="77777777" w:rsidR="002D2200" w:rsidRDefault="002D2200"/>
        </w:tc>
        <w:tc>
          <w:tcPr>
            <w:tcW w:w="2167" w:type="dxa"/>
            <w:gridSpan w:val="3"/>
            <w:tcBorders>
              <w:top w:val="single" w:sz="18" w:space="0" w:color="476166" w:themeColor="accent1"/>
              <w:bottom w:val="single" w:sz="18" w:space="0" w:color="476166" w:themeColor="accent1"/>
            </w:tcBorders>
          </w:tcPr>
          <w:p w14:paraId="49A01F30" w14:textId="77777777" w:rsidR="002D2200" w:rsidRDefault="002D2200"/>
        </w:tc>
        <w:tc>
          <w:tcPr>
            <w:tcW w:w="2158" w:type="dxa"/>
          </w:tcPr>
          <w:p w14:paraId="1ED93F12" w14:textId="77777777" w:rsidR="002D2200" w:rsidRDefault="002D2200"/>
        </w:tc>
      </w:tr>
      <w:tr w:rsidR="00E74B29" w14:paraId="6DFD62D6" w14:textId="77777777" w:rsidTr="00185F4A">
        <w:trPr>
          <w:trHeight w:val="576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556075D0" w14:textId="77777777" w:rsidR="00E74B29" w:rsidRDefault="00E74B29"/>
        </w:tc>
        <w:tc>
          <w:tcPr>
            <w:tcW w:w="1082" w:type="dxa"/>
            <w:gridSpan w:val="2"/>
            <w:tcBorders>
              <w:top w:val="single" w:sz="18" w:space="0" w:color="476166" w:themeColor="accent1"/>
              <w:left w:val="single" w:sz="18" w:space="0" w:color="476166" w:themeColor="accent1"/>
            </w:tcBorders>
            <w:shd w:val="clear" w:color="auto" w:fill="FFFFFF" w:themeFill="background1"/>
          </w:tcPr>
          <w:p w14:paraId="7094A1D3" w14:textId="77777777" w:rsidR="00E74B29" w:rsidRDefault="00E74B29"/>
        </w:tc>
        <w:tc>
          <w:tcPr>
            <w:tcW w:w="4321" w:type="dxa"/>
            <w:gridSpan w:val="3"/>
            <w:tcBorders>
              <w:top w:val="single" w:sz="18" w:space="0" w:color="476166" w:themeColor="accent1"/>
            </w:tcBorders>
            <w:shd w:val="clear" w:color="auto" w:fill="FFFFFF" w:themeFill="background1"/>
          </w:tcPr>
          <w:p w14:paraId="1110FFC2" w14:textId="77777777" w:rsidR="00E74B29" w:rsidRDefault="00E74B29" w:rsidP="00E74B29"/>
        </w:tc>
        <w:tc>
          <w:tcPr>
            <w:tcW w:w="1080" w:type="dxa"/>
            <w:gridSpan w:val="2"/>
            <w:tcBorders>
              <w:top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543082BA" w14:textId="77777777" w:rsidR="00E74B29" w:rsidRDefault="00E74B29"/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6413FDD3" w14:textId="77777777" w:rsidR="00E74B29" w:rsidRDefault="00E74B29"/>
        </w:tc>
      </w:tr>
      <w:tr w:rsidR="000E4641" w14:paraId="60CFACA1" w14:textId="77777777" w:rsidTr="00185F4A">
        <w:trPr>
          <w:trHeight w:val="4447"/>
        </w:trPr>
        <w:tc>
          <w:tcPr>
            <w:tcW w:w="2158" w:type="dxa"/>
            <w:vMerge w:val="restart"/>
            <w:tcBorders>
              <w:right w:val="single" w:sz="18" w:space="0" w:color="476166" w:themeColor="accent1"/>
            </w:tcBorders>
          </w:tcPr>
          <w:p w14:paraId="2CC5AE1E" w14:textId="77777777" w:rsidR="000E4641" w:rsidRDefault="000E4641"/>
        </w:tc>
        <w:tc>
          <w:tcPr>
            <w:tcW w:w="542" w:type="dxa"/>
            <w:vMerge w:val="restart"/>
            <w:tcBorders>
              <w:left w:val="single" w:sz="18" w:space="0" w:color="476166" w:themeColor="accent1"/>
            </w:tcBorders>
            <w:shd w:val="clear" w:color="auto" w:fill="FFFFFF" w:themeFill="background1"/>
          </w:tcPr>
          <w:p w14:paraId="36B590D6" w14:textId="77777777" w:rsidR="000E4641" w:rsidRDefault="000E4641"/>
        </w:tc>
        <w:tc>
          <w:tcPr>
            <w:tcW w:w="540" w:type="dxa"/>
            <w:shd w:val="clear" w:color="auto" w:fill="FFFFFF" w:themeFill="background1"/>
          </w:tcPr>
          <w:p w14:paraId="6E8236B5" w14:textId="619209D6" w:rsidR="000E4641" w:rsidRDefault="000E4641"/>
        </w:tc>
        <w:tc>
          <w:tcPr>
            <w:tcW w:w="4321" w:type="dxa"/>
            <w:gridSpan w:val="3"/>
            <w:shd w:val="clear" w:color="auto" w:fill="FFFFFF" w:themeFill="background1"/>
          </w:tcPr>
          <w:p w14:paraId="7EB65033" w14:textId="5033A153" w:rsidR="000E4641" w:rsidRDefault="000E4641" w:rsidP="0082027B">
            <w:pPr>
              <w:pStyle w:val="Text"/>
            </w:pPr>
          </w:p>
          <w:p w14:paraId="5D26769C" w14:textId="3BB84BDA" w:rsidR="004E6D2D" w:rsidRDefault="004E6D2D" w:rsidP="000E4641">
            <w:pPr>
              <w:pStyle w:val="Text"/>
            </w:pPr>
            <w:r>
              <w:t>Instructions……………………………..</w:t>
            </w:r>
            <w:r w:rsidR="007B285B">
              <w:t>3</w:t>
            </w:r>
          </w:p>
          <w:p w14:paraId="355048EF" w14:textId="25B1F012" w:rsidR="004E6D2D" w:rsidRDefault="004E6D2D" w:rsidP="000E4641">
            <w:pPr>
              <w:pStyle w:val="Text"/>
            </w:pPr>
            <w:r>
              <w:t>Introduction…………………………….</w:t>
            </w:r>
            <w:r w:rsidR="007B285B">
              <w:t>3</w:t>
            </w:r>
          </w:p>
          <w:p w14:paraId="32A4F094" w14:textId="43551F18" w:rsidR="000E4641" w:rsidRDefault="00B02D2B" w:rsidP="000E4641">
            <w:pPr>
              <w:pStyle w:val="Text"/>
            </w:pPr>
            <w:r>
              <w:t>Features/Bugs/Missing</w:t>
            </w:r>
            <w:r w:rsidR="0082027B">
              <w:t>…………….</w:t>
            </w:r>
            <w:r w:rsidR="007B285B">
              <w:t>4</w:t>
            </w:r>
          </w:p>
          <w:p w14:paraId="38301B94" w14:textId="7703DDE2" w:rsidR="007B285B" w:rsidRDefault="00823850" w:rsidP="000E4641">
            <w:pPr>
              <w:pStyle w:val="Text"/>
            </w:pPr>
            <w:r>
              <w:t>Methods/</w:t>
            </w:r>
            <w:r w:rsidR="007B285B">
              <w:t>Test Case</w:t>
            </w:r>
            <w:r>
              <w:t>s..</w:t>
            </w:r>
            <w:r w:rsidR="007B285B">
              <w:t>………………..5</w:t>
            </w:r>
          </w:p>
          <w:p w14:paraId="6A665ACD" w14:textId="1F16AF27" w:rsidR="00E82749" w:rsidRDefault="00E82749" w:rsidP="000E4641">
            <w:pPr>
              <w:pStyle w:val="Text"/>
            </w:pPr>
            <w:r>
              <w:t>Implementation</w:t>
            </w:r>
            <w:r w:rsidR="00C12EE1">
              <w:t>……………</w:t>
            </w:r>
            <w:r>
              <w:t>………</w:t>
            </w:r>
            <w:r w:rsidR="00C12EE1">
              <w:t>….</w:t>
            </w:r>
            <w:r w:rsidR="00823850">
              <w:t>5</w:t>
            </w:r>
          </w:p>
          <w:p w14:paraId="586FA9B9" w14:textId="1A2A7F4D" w:rsidR="0082027B" w:rsidRDefault="00C12EE1" w:rsidP="000E4641">
            <w:pPr>
              <w:pStyle w:val="Text"/>
            </w:pPr>
            <w:r>
              <w:t>Implementation(Cont.)…………….</w:t>
            </w:r>
            <w:r w:rsidR="00823850">
              <w:t>6</w:t>
            </w:r>
          </w:p>
          <w:p w14:paraId="5C15C755" w14:textId="35DBEE7F" w:rsidR="005B5FE0" w:rsidRDefault="005B5FE0" w:rsidP="000E4641">
            <w:pPr>
              <w:pStyle w:val="Text"/>
            </w:pPr>
            <w:r>
              <w:t>Implementation(Utilities)…………</w:t>
            </w:r>
            <w:r w:rsidR="00823850">
              <w:t>7</w:t>
            </w:r>
          </w:p>
          <w:p w14:paraId="0442885E" w14:textId="77777777" w:rsidR="00823850" w:rsidRDefault="00823850" w:rsidP="000E4641">
            <w:pPr>
              <w:pStyle w:val="Text"/>
            </w:pPr>
            <w:r>
              <w:t>Implementation(Utilities</w:t>
            </w:r>
            <w:r w:rsidR="000D0EFF">
              <w:t xml:space="preserve"> Cont.</w:t>
            </w:r>
            <w:r>
              <w:t>)</w:t>
            </w:r>
            <w:r w:rsidR="000D0EFF">
              <w:t>..8</w:t>
            </w:r>
          </w:p>
          <w:p w14:paraId="54C1DF9D" w14:textId="77777777" w:rsidR="00AD0911" w:rsidRDefault="00AD0911" w:rsidP="000E4641">
            <w:pPr>
              <w:pStyle w:val="Text"/>
            </w:pPr>
            <w:r>
              <w:t>Research Initiatives………………….9</w:t>
            </w:r>
          </w:p>
          <w:p w14:paraId="4194681E" w14:textId="77777777" w:rsidR="005D2078" w:rsidRDefault="005D2078" w:rsidP="000E4641">
            <w:pPr>
              <w:pStyle w:val="Text"/>
            </w:pPr>
            <w:r>
              <w:t>Notes………………………………………9</w:t>
            </w:r>
          </w:p>
          <w:p w14:paraId="332FA140" w14:textId="0CA2617B" w:rsidR="005D2078" w:rsidRPr="00E74B29" w:rsidRDefault="005D2078" w:rsidP="000E4641">
            <w:pPr>
              <w:pStyle w:val="Text"/>
            </w:pPr>
            <w:r>
              <w:t>Acknowledgements/Resources…10</w:t>
            </w:r>
          </w:p>
        </w:tc>
        <w:tc>
          <w:tcPr>
            <w:tcW w:w="540" w:type="dxa"/>
            <w:shd w:val="clear" w:color="auto" w:fill="FFFFFF" w:themeFill="background1"/>
          </w:tcPr>
          <w:p w14:paraId="4549DD4E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540" w:type="dxa"/>
            <w:vMerge w:val="restart"/>
            <w:tcBorders>
              <w:right w:val="single" w:sz="18" w:space="0" w:color="476166" w:themeColor="accent1"/>
            </w:tcBorders>
            <w:shd w:val="clear" w:color="auto" w:fill="FFFFFF" w:themeFill="background1"/>
          </w:tcPr>
          <w:p w14:paraId="3DBBD6FF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 w:val="restart"/>
            <w:tcBorders>
              <w:left w:val="single" w:sz="18" w:space="0" w:color="476166" w:themeColor="accent1"/>
            </w:tcBorders>
          </w:tcPr>
          <w:p w14:paraId="6A33D06C" w14:textId="77777777" w:rsidR="000E4641" w:rsidRDefault="000E4641"/>
        </w:tc>
      </w:tr>
      <w:tr w:rsidR="000E4641" w14:paraId="737F5369" w14:textId="77777777" w:rsidTr="00185F4A">
        <w:trPr>
          <w:trHeight w:val="1008"/>
        </w:trPr>
        <w:tc>
          <w:tcPr>
            <w:tcW w:w="2158" w:type="dxa"/>
            <w:vMerge/>
            <w:tcBorders>
              <w:right w:val="single" w:sz="18" w:space="0" w:color="476166" w:themeColor="accent1"/>
            </w:tcBorders>
          </w:tcPr>
          <w:p w14:paraId="1A1E7DD3" w14:textId="77777777" w:rsidR="000E4641" w:rsidRDefault="000E4641"/>
        </w:tc>
        <w:tc>
          <w:tcPr>
            <w:tcW w:w="542" w:type="dxa"/>
            <w:vMerge/>
            <w:tcBorders>
              <w:left w:val="single" w:sz="18" w:space="0" w:color="476166" w:themeColor="accent1"/>
              <w:bottom w:val="single" w:sz="18" w:space="0" w:color="476166" w:themeColor="accent1"/>
            </w:tcBorders>
            <w:shd w:val="clear" w:color="auto" w:fill="FFFFFF" w:themeFill="background1"/>
          </w:tcPr>
          <w:p w14:paraId="1ECDB942" w14:textId="77777777" w:rsidR="000E4641" w:rsidRDefault="000E4641"/>
        </w:tc>
        <w:tc>
          <w:tcPr>
            <w:tcW w:w="5401" w:type="dxa"/>
            <w:gridSpan w:val="5"/>
            <w:vMerge w:val="restart"/>
            <w:shd w:val="clear" w:color="auto" w:fill="FFFFFF" w:themeFill="background1"/>
          </w:tcPr>
          <w:p w14:paraId="5548D5E4" w14:textId="7485AEBB" w:rsidR="000E4641" w:rsidRPr="00E74B29" w:rsidRDefault="005B5FE0">
            <w:pPr>
              <w:rPr>
                <w:rFonts w:ascii="Georgia" w:hAnsi="Georg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0AECCE" wp14:editId="702B4185">
                  <wp:extent cx="3429635" cy="2879933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3100" cy="2882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  <w:vMerge/>
            <w:tcBorders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</w:tcPr>
          <w:p w14:paraId="66427F84" w14:textId="77777777" w:rsidR="000E4641" w:rsidRPr="00E74B29" w:rsidRDefault="000E4641">
            <w:pPr>
              <w:rPr>
                <w:rFonts w:ascii="Georgia" w:hAnsi="Georgia"/>
                <w:sz w:val="28"/>
                <w:szCs w:val="28"/>
              </w:rPr>
            </w:pPr>
          </w:p>
        </w:tc>
        <w:tc>
          <w:tcPr>
            <w:tcW w:w="2158" w:type="dxa"/>
            <w:vMerge/>
            <w:tcBorders>
              <w:left w:val="single" w:sz="18" w:space="0" w:color="476166" w:themeColor="accent1"/>
            </w:tcBorders>
          </w:tcPr>
          <w:p w14:paraId="2022D62E" w14:textId="77777777" w:rsidR="000E4641" w:rsidRDefault="000E4641"/>
        </w:tc>
      </w:tr>
      <w:tr w:rsidR="000E4641" w14:paraId="3026D4DE" w14:textId="77777777" w:rsidTr="00185F4A">
        <w:trPr>
          <w:trHeight w:val="1728"/>
        </w:trPr>
        <w:tc>
          <w:tcPr>
            <w:tcW w:w="2158" w:type="dxa"/>
            <w:vMerge w:val="restart"/>
          </w:tcPr>
          <w:p w14:paraId="76AFE5E4" w14:textId="77777777" w:rsidR="000E4641" w:rsidRDefault="000E4641"/>
        </w:tc>
        <w:tc>
          <w:tcPr>
            <w:tcW w:w="542" w:type="dxa"/>
            <w:tcBorders>
              <w:top w:val="single" w:sz="18" w:space="0" w:color="476166" w:themeColor="accent1"/>
            </w:tcBorders>
          </w:tcPr>
          <w:p w14:paraId="55135AAE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628AB2FB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  <w:tcBorders>
              <w:top w:val="single" w:sz="18" w:space="0" w:color="476166" w:themeColor="accent1"/>
            </w:tcBorders>
          </w:tcPr>
          <w:p w14:paraId="7E0124FE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 w:val="restart"/>
          </w:tcPr>
          <w:p w14:paraId="0CF50E00" w14:textId="77777777" w:rsidR="000E4641" w:rsidRDefault="000E4641"/>
        </w:tc>
      </w:tr>
      <w:tr w:rsidR="000E4641" w14:paraId="5C03ECA3" w14:textId="77777777" w:rsidTr="00185F4A">
        <w:trPr>
          <w:trHeight w:val="1728"/>
        </w:trPr>
        <w:tc>
          <w:tcPr>
            <w:tcW w:w="2158" w:type="dxa"/>
            <w:vMerge/>
          </w:tcPr>
          <w:p w14:paraId="5CC10B55" w14:textId="77777777" w:rsidR="000E4641" w:rsidRDefault="000E4641"/>
        </w:tc>
        <w:tc>
          <w:tcPr>
            <w:tcW w:w="542" w:type="dxa"/>
          </w:tcPr>
          <w:p w14:paraId="74DCAF0A" w14:textId="77777777" w:rsidR="000E4641" w:rsidRDefault="000E4641" w:rsidP="00E74B29">
            <w:pPr>
              <w:jc w:val="center"/>
            </w:pPr>
          </w:p>
        </w:tc>
        <w:tc>
          <w:tcPr>
            <w:tcW w:w="5401" w:type="dxa"/>
            <w:gridSpan w:val="5"/>
            <w:vMerge/>
          </w:tcPr>
          <w:p w14:paraId="513419CD" w14:textId="77777777" w:rsidR="000E4641" w:rsidRDefault="000E4641" w:rsidP="00E74B29">
            <w:pPr>
              <w:jc w:val="center"/>
            </w:pPr>
          </w:p>
        </w:tc>
        <w:tc>
          <w:tcPr>
            <w:tcW w:w="540" w:type="dxa"/>
          </w:tcPr>
          <w:p w14:paraId="56CEC163" w14:textId="77777777" w:rsidR="000E4641" w:rsidRDefault="000E4641" w:rsidP="00E74B29">
            <w:pPr>
              <w:jc w:val="center"/>
            </w:pPr>
          </w:p>
        </w:tc>
        <w:tc>
          <w:tcPr>
            <w:tcW w:w="2158" w:type="dxa"/>
            <w:vMerge/>
          </w:tcPr>
          <w:p w14:paraId="54DDCCBA" w14:textId="77777777" w:rsidR="000E4641" w:rsidRDefault="000E4641"/>
        </w:tc>
      </w:tr>
    </w:tbl>
    <w:p w14:paraId="1D9A06BA" w14:textId="77777777" w:rsidR="002D2200" w:rsidRDefault="002D2200"/>
    <w:p w14:paraId="3900DB6C" w14:textId="3ED3F340" w:rsidR="00E74B29" w:rsidRDefault="00E74B29" w:rsidP="0048120C">
      <w:pPr>
        <w:pStyle w:val="GraphicAnchor"/>
      </w:pPr>
    </w:p>
    <w:p w14:paraId="67CB5FA7" w14:textId="77777777" w:rsidR="00AD7F86" w:rsidRDefault="00AD7F86">
      <w:pPr>
        <w:rPr>
          <w:noProof/>
        </w:rPr>
      </w:pPr>
    </w:p>
    <w:p w14:paraId="212907E5" w14:textId="7CD9F44A" w:rsidR="00AD7F86" w:rsidRPr="00AD7F86" w:rsidRDefault="00AD7F86" w:rsidP="00AD7F86"/>
    <w:p w14:paraId="45DFE089" w14:textId="77777777" w:rsidR="00AD7F86" w:rsidRDefault="00AD7F86" w:rsidP="00AD7F86">
      <w:pPr>
        <w:tabs>
          <w:tab w:val="left" w:pos="1260"/>
        </w:tabs>
        <w:rPr>
          <w:noProof/>
        </w:rPr>
      </w:pPr>
    </w:p>
    <w:p w14:paraId="2BC95B32" w14:textId="0062282D" w:rsidR="00F40E05" w:rsidRDefault="00F40E05" w:rsidP="00AD7F86">
      <w:pPr>
        <w:pStyle w:val="Heading5"/>
        <w:rPr>
          <w:rFonts w:asciiTheme="minorHAnsi" w:hAnsiTheme="minorHAnsi"/>
          <w:b w:val="0"/>
          <w:bCs/>
          <w:color w:val="auto"/>
          <w:sz w:val="24"/>
          <w:szCs w:val="24"/>
        </w:rPr>
      </w:pPr>
    </w:p>
    <w:p w14:paraId="6158CA9B" w14:textId="51B781B9" w:rsidR="00F40E05" w:rsidRDefault="00F40E05" w:rsidP="00AD7F86">
      <w:pPr>
        <w:pStyle w:val="Heading5"/>
        <w:rPr>
          <w:rFonts w:asciiTheme="minorHAnsi" w:hAnsiTheme="minorHAnsi"/>
          <w:b w:val="0"/>
          <w:bCs/>
          <w:color w:val="auto"/>
          <w:sz w:val="24"/>
          <w:szCs w:val="24"/>
        </w:rPr>
      </w:pPr>
    </w:p>
    <w:p w14:paraId="355F4717" w14:textId="77917B42" w:rsidR="0048120C" w:rsidRDefault="00DB2639" w:rsidP="00AF509F">
      <w:pPr>
        <w:pStyle w:val="ListParagraph"/>
        <w:tabs>
          <w:tab w:val="left" w:pos="126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DE5C78D" wp14:editId="649E9064">
                <wp:simplePos x="0" y="0"/>
                <wp:positionH relativeFrom="margin">
                  <wp:posOffset>568325</wp:posOffset>
                </wp:positionH>
                <wp:positionV relativeFrom="paragraph">
                  <wp:posOffset>157480</wp:posOffset>
                </wp:positionV>
                <wp:extent cx="5692140" cy="3235960"/>
                <wp:effectExtent l="0" t="0" r="22860" b="2159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32359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C3209E" w14:textId="6B1B2D24" w:rsidR="00AF509F" w:rsidRPr="00C3294E" w:rsidRDefault="00AF509F" w:rsidP="00DB2639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3294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The assignment is run on a DOS command line, written in the Python programming language. Here are the steps to using the program:</w:t>
                            </w:r>
                          </w:p>
                          <w:p w14:paraId="61C71D1F" w14:textId="77777777" w:rsidR="00AF509F" w:rsidRDefault="00AF509F" w:rsidP="00AF509F"/>
                          <w:p w14:paraId="2EB5124B" w14:textId="77777777" w:rsidR="00AF509F" w:rsidRDefault="00AF509F" w:rsidP="00AF50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Navigate to the folder through folder through the command line</w:t>
                            </w:r>
                          </w:p>
                          <w:p w14:paraId="738B8D87" w14:textId="77777777" w:rsidR="00AF509F" w:rsidRDefault="00AF509F" w:rsidP="00AF50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Input this format into the command line:</w:t>
                            </w:r>
                          </w:p>
                          <w:p w14:paraId="4BC15C6B" w14:textId="3FA69A7F" w:rsidR="00AF509F" w:rsidRDefault="00AF509F" w:rsidP="00AF509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>main.py</w:t>
                            </w:r>
                          </w:p>
                          <w:p w14:paraId="54034FC2" w14:textId="146180B1" w:rsidR="00AF509F" w:rsidRDefault="005D692D" w:rsidP="00AF509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>‘BC’, ‘FC’, ‘TTC’. These are the methods</w:t>
                            </w:r>
                            <w:r w:rsidR="00366E47">
                              <w:t xml:space="preserve"> the inference engine can use</w:t>
                            </w:r>
                          </w:p>
                          <w:p w14:paraId="1E17ABFB" w14:textId="1BDC1211" w:rsidR="00AF509F" w:rsidRDefault="00AF509F" w:rsidP="00AF509F">
                            <w:pPr>
                              <w:pStyle w:val="ListParagraph"/>
                              <w:numPr>
                                <w:ilvl w:val="1"/>
                                <w:numId w:val="7"/>
                              </w:numPr>
                            </w:pPr>
                            <w:r>
                              <w:t>‘</w:t>
                            </w:r>
                            <w:r w:rsidR="00233C5F">
                              <w:t xml:space="preserve">test_HornKB.txt’ or any </w:t>
                            </w:r>
                            <w:r w:rsidR="00366E47">
                              <w:t>appropriate text file</w:t>
                            </w:r>
                            <w:r>
                              <w:t xml:space="preserve"> </w:t>
                            </w:r>
                          </w:p>
                          <w:p w14:paraId="3A507D8F" w14:textId="77777777" w:rsidR="003E35FF" w:rsidRDefault="00AF509F" w:rsidP="00AF50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Press ‘Enter’, and you will </w:t>
                            </w:r>
                            <w:r w:rsidR="003E35FF">
                              <w:t>these results based on the method you chose:</w:t>
                            </w:r>
                          </w:p>
                          <w:p w14:paraId="0D2D823F" w14:textId="4B00078F" w:rsidR="00AF509F" w:rsidRDefault="00AC588D" w:rsidP="00AC588D">
                            <w:pPr>
                              <w:ind w:left="720"/>
                            </w:pPr>
                            <w:r>
                              <w:t>Truth Table Checking – ‘</w:t>
                            </w:r>
                            <w:r w:rsidR="001D6CD7">
                              <w:t xml:space="preserve">YES : 3’ where 3 is the number of </w:t>
                            </w:r>
                            <w:r w:rsidR="00E230AC">
                              <w:t>models left in the knowledge base</w:t>
                            </w:r>
                            <w:r>
                              <w:t>.</w:t>
                            </w:r>
                            <w:r w:rsidR="00555488">
                              <w:t xml:space="preserve"> </w:t>
                            </w:r>
                          </w:p>
                          <w:p w14:paraId="7AA57082" w14:textId="1B424764" w:rsidR="00D427A3" w:rsidRDefault="00AC588D" w:rsidP="00D427A3">
                            <w:pPr>
                              <w:ind w:left="720"/>
                            </w:pPr>
                            <w:r>
                              <w:t>Forward Chaining</w:t>
                            </w:r>
                            <w:r w:rsidR="00555488">
                              <w:t>/Backward Chaining</w:t>
                            </w:r>
                            <w:r>
                              <w:t xml:space="preserve"> – ‘YES : </w:t>
                            </w:r>
                            <w:r w:rsidR="004C2986">
                              <w:t xml:space="preserve">a, b….’ where the items following the colon are the </w:t>
                            </w:r>
                            <w:r w:rsidR="00555488">
                              <w:t>entailed symbols explored during the search</w:t>
                            </w:r>
                            <w:r w:rsidR="00D427A3">
                              <w:t xml:space="preserve">. </w:t>
                            </w:r>
                          </w:p>
                          <w:p w14:paraId="54EA2849" w14:textId="14E176FC" w:rsidR="00AF509F" w:rsidRDefault="00AF509F" w:rsidP="00AF509F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>User will be notified of invalid formats</w:t>
                            </w:r>
                            <w:r>
                              <w:rPr>
                                <w:noProof/>
                              </w:rPr>
                              <w:br w:type="textWrapping" w:clear="all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E5C7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.75pt;margin-top:12.4pt;width:448.2pt;height:254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" fillcolor="#476166 [3204]" strokecolor="#233032 [1604]" strokeweight="2pt">
                <v:textbox>
                  <w:txbxContent>
                    <w:p w14:paraId="1DC3209E" w14:textId="6B1B2D24" w:rsidR="00AF509F" w:rsidRPr="00C3294E" w:rsidRDefault="00AF509F" w:rsidP="00DB2639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 w:rsidRPr="00C3294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The assignment is run on a DOS command line, written in the Python programming language. Here are the steps to using the program:</w:t>
                      </w:r>
                    </w:p>
                    <w:p w14:paraId="61C71D1F" w14:textId="77777777" w:rsidR="00AF509F" w:rsidRDefault="00AF509F" w:rsidP="00AF509F"/>
                    <w:p w14:paraId="2EB5124B" w14:textId="77777777" w:rsidR="00AF509F" w:rsidRDefault="00AF509F" w:rsidP="00AF509F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Navigate to the folder through folder through the command line</w:t>
                      </w:r>
                    </w:p>
                    <w:p w14:paraId="738B8D87" w14:textId="77777777" w:rsidR="00AF509F" w:rsidRDefault="00AF509F" w:rsidP="00AF509F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Input this format into the command line:</w:t>
                      </w:r>
                    </w:p>
                    <w:p w14:paraId="4BC15C6B" w14:textId="3FA69A7F" w:rsidR="00AF509F" w:rsidRDefault="00AF509F" w:rsidP="00AF509F">
                      <w:pPr>
                        <w:pStyle w:val="ListParagraph"/>
                        <w:numPr>
                          <w:ilvl w:val="1"/>
                          <w:numId w:val="7"/>
                        </w:numPr>
                      </w:pPr>
                      <w:r>
                        <w:t>main.py</w:t>
                      </w:r>
                    </w:p>
                    <w:p w14:paraId="54034FC2" w14:textId="146180B1" w:rsidR="00AF509F" w:rsidRDefault="005D692D" w:rsidP="00AF509F">
                      <w:pPr>
                        <w:pStyle w:val="ListParagraph"/>
                        <w:numPr>
                          <w:ilvl w:val="1"/>
                          <w:numId w:val="7"/>
                        </w:numPr>
                      </w:pPr>
                      <w:r>
                        <w:t>‘BC’, ‘FC’, ‘TTC’. These are the methods</w:t>
                      </w:r>
                      <w:r w:rsidR="00366E47">
                        <w:t xml:space="preserve"> the inference engine can use</w:t>
                      </w:r>
                    </w:p>
                    <w:p w14:paraId="1E17ABFB" w14:textId="1BDC1211" w:rsidR="00AF509F" w:rsidRDefault="00AF509F" w:rsidP="00AF509F">
                      <w:pPr>
                        <w:pStyle w:val="ListParagraph"/>
                        <w:numPr>
                          <w:ilvl w:val="1"/>
                          <w:numId w:val="7"/>
                        </w:numPr>
                      </w:pPr>
                      <w:r>
                        <w:t>‘</w:t>
                      </w:r>
                      <w:r w:rsidR="00233C5F">
                        <w:t xml:space="preserve">test_HornKB.txt’ or any </w:t>
                      </w:r>
                      <w:r w:rsidR="00366E47">
                        <w:t>appropriate text file</w:t>
                      </w:r>
                      <w:r>
                        <w:t xml:space="preserve"> </w:t>
                      </w:r>
                    </w:p>
                    <w:p w14:paraId="3A507D8F" w14:textId="77777777" w:rsidR="003E35FF" w:rsidRDefault="00AF509F" w:rsidP="00AF509F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 xml:space="preserve">Press ‘Enter’, and you will </w:t>
                      </w:r>
                      <w:r w:rsidR="003E35FF">
                        <w:t>these results based on the method you chose:</w:t>
                      </w:r>
                    </w:p>
                    <w:p w14:paraId="0D2D823F" w14:textId="4B00078F" w:rsidR="00AF509F" w:rsidRDefault="00AC588D" w:rsidP="00AC588D">
                      <w:pPr>
                        <w:ind w:left="720"/>
                      </w:pPr>
                      <w:r>
                        <w:t>Truth Table Checking – ‘</w:t>
                      </w:r>
                      <w:r w:rsidR="001D6CD7">
                        <w:t xml:space="preserve">YES : 3’ where 3 is the number of </w:t>
                      </w:r>
                      <w:r w:rsidR="00E230AC">
                        <w:t>models left in the knowledge base</w:t>
                      </w:r>
                      <w:r>
                        <w:t>.</w:t>
                      </w:r>
                      <w:r w:rsidR="00555488">
                        <w:t xml:space="preserve"> </w:t>
                      </w:r>
                    </w:p>
                    <w:p w14:paraId="7AA57082" w14:textId="1B424764" w:rsidR="00D427A3" w:rsidRDefault="00AC588D" w:rsidP="00D427A3">
                      <w:pPr>
                        <w:ind w:left="720"/>
                      </w:pPr>
                      <w:r>
                        <w:t>Forward Chaining</w:t>
                      </w:r>
                      <w:r w:rsidR="00555488">
                        <w:t>/Backward Chaining</w:t>
                      </w:r>
                      <w:r>
                        <w:t xml:space="preserve"> – ‘YES : </w:t>
                      </w:r>
                      <w:r w:rsidR="004C2986">
                        <w:t xml:space="preserve">a, b….’ where the items following the colon are the </w:t>
                      </w:r>
                      <w:r w:rsidR="00555488">
                        <w:t>entailed symbols explored during the search</w:t>
                      </w:r>
                      <w:r w:rsidR="00D427A3">
                        <w:t xml:space="preserve">. </w:t>
                      </w:r>
                    </w:p>
                    <w:p w14:paraId="54EA2849" w14:textId="14E176FC" w:rsidR="00AF509F" w:rsidRDefault="00AF509F" w:rsidP="00AF509F">
                      <w:pPr>
                        <w:pStyle w:val="ListParagraph"/>
                        <w:numPr>
                          <w:ilvl w:val="0"/>
                          <w:numId w:val="7"/>
                        </w:numPr>
                      </w:pPr>
                      <w:r>
                        <w:t>User will be notified of invalid formats</w:t>
                      </w:r>
                      <w:r>
                        <w:rPr>
                          <w:noProof/>
                        </w:rPr>
                        <w:br w:type="textWrapping" w:clear="all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7F8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738DD2" wp14:editId="7A8F8B72">
                <wp:simplePos x="0" y="0"/>
                <wp:positionH relativeFrom="margin">
                  <wp:align>center</wp:align>
                </wp:positionH>
                <wp:positionV relativeFrom="paragraph">
                  <wp:posOffset>-2533650</wp:posOffset>
                </wp:positionV>
                <wp:extent cx="3794760" cy="396240"/>
                <wp:effectExtent l="0" t="0" r="1524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F0A874" w14:textId="5E177DDE" w:rsidR="00AD7F86" w:rsidRPr="00AD7F86" w:rsidRDefault="00AD7F86" w:rsidP="00AD7F86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Instructions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38DD2" id="_x0000_s1027" type="#_x0000_t202" style="position:absolute;left:0;text-align:left;margin-left:0;margin-top:-199.5pt;width:298.8pt;height:31.2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MCtNAIAAJ0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" fillcolor="white [3201]" strokecolor="#476166 [3204]" strokeweight="2pt">
                <v:textbox>
                  <w:txbxContent>
                    <w:p w14:paraId="31F0A874" w14:textId="5E177DDE" w:rsidR="00AD7F86" w:rsidRPr="00AD7F86" w:rsidRDefault="00AD7F86" w:rsidP="00AD7F86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Instructions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8C39DF" w14:textId="2A0769BC" w:rsidR="00F40E05" w:rsidRPr="00F40E05" w:rsidRDefault="00F40E05" w:rsidP="00F40E05"/>
    <w:p w14:paraId="00F392D1" w14:textId="3A24AFC8" w:rsidR="00F40E05" w:rsidRPr="00F40E05" w:rsidRDefault="00F40E05" w:rsidP="00F40E05"/>
    <w:p w14:paraId="02025E0E" w14:textId="6EE3C9B3" w:rsidR="00F40E05" w:rsidRPr="00F40E05" w:rsidRDefault="00F40E05" w:rsidP="00F40E05"/>
    <w:p w14:paraId="14841D27" w14:textId="2B5F2099" w:rsidR="00F40E05" w:rsidRPr="00F40E05" w:rsidRDefault="00F40E05" w:rsidP="00F40E05"/>
    <w:p w14:paraId="7B724AFC" w14:textId="6AB38CFC" w:rsidR="00F40E05" w:rsidRDefault="00F40E05" w:rsidP="00F40E05"/>
    <w:p w14:paraId="57972A8D" w14:textId="77777777" w:rsidR="00C80E77" w:rsidRDefault="00C80E77" w:rsidP="00BD2737"/>
    <w:p w14:paraId="38E52EC4" w14:textId="77777777" w:rsidR="00C80E77" w:rsidRDefault="00C80E77" w:rsidP="00BD2737"/>
    <w:p w14:paraId="7051D8B0" w14:textId="77777777" w:rsidR="00C80E77" w:rsidRDefault="00C80E77" w:rsidP="00BD2737"/>
    <w:p w14:paraId="15AE0B01" w14:textId="77777777" w:rsidR="00C80E77" w:rsidRDefault="00C80E77" w:rsidP="00BD2737"/>
    <w:p w14:paraId="0F18AA30" w14:textId="25547109" w:rsidR="00C80E77" w:rsidRDefault="00C80E77" w:rsidP="00BD2737"/>
    <w:p w14:paraId="4AF6129F" w14:textId="77777777" w:rsidR="00C80E77" w:rsidRDefault="00C80E77" w:rsidP="00BD2737"/>
    <w:p w14:paraId="5B559B21" w14:textId="4A72FA28" w:rsidR="00C80E77" w:rsidRDefault="00C80E77" w:rsidP="00BD2737"/>
    <w:p w14:paraId="2379680B" w14:textId="72E73B7A" w:rsidR="00C80E77" w:rsidRDefault="00C80E77" w:rsidP="00BD2737"/>
    <w:p w14:paraId="2740D2A1" w14:textId="77777777" w:rsidR="00C80E77" w:rsidRDefault="00C80E77" w:rsidP="00BD2737"/>
    <w:p w14:paraId="4A351A01" w14:textId="77777777" w:rsidR="00C80E77" w:rsidRDefault="00C80E77" w:rsidP="00BD2737"/>
    <w:p w14:paraId="3C9F7052" w14:textId="703247F5" w:rsidR="00C80E77" w:rsidRDefault="00C80E77" w:rsidP="00BD2737"/>
    <w:p w14:paraId="0A8EB93D" w14:textId="26944FD8" w:rsidR="00C80E77" w:rsidRDefault="00C80E77" w:rsidP="00BD2737"/>
    <w:p w14:paraId="5D807375" w14:textId="10C9D806" w:rsidR="00C80E77" w:rsidRDefault="00C80E77" w:rsidP="00BD2737"/>
    <w:p w14:paraId="05BB4C43" w14:textId="69B8FAF9" w:rsidR="00C80E77" w:rsidRDefault="00C80E77" w:rsidP="00BD2737"/>
    <w:p w14:paraId="4E14B3AF" w14:textId="31333AEC" w:rsidR="00C80E77" w:rsidRDefault="00C80E77" w:rsidP="00BD2737"/>
    <w:p w14:paraId="67FE2C63" w14:textId="15011672" w:rsidR="00C80E77" w:rsidRDefault="00C80E77" w:rsidP="00BD273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64B34F" wp14:editId="152511E0">
                <wp:simplePos x="0" y="0"/>
                <wp:positionH relativeFrom="margin">
                  <wp:align>center</wp:align>
                </wp:positionH>
                <wp:positionV relativeFrom="paragraph">
                  <wp:posOffset>75869</wp:posOffset>
                </wp:positionV>
                <wp:extent cx="3794760" cy="396240"/>
                <wp:effectExtent l="0" t="0" r="15240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1E2919" w14:textId="3BE6D1F4" w:rsidR="00A847D9" w:rsidRPr="00AD7F86" w:rsidRDefault="00A847D9" w:rsidP="00A847D9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Introduction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4B34F" id="_x0000_s1028" type="#_x0000_t202" style="position:absolute;margin-left:0;margin-top:5.95pt;width:298.8pt;height:31.2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" fillcolor="white [3201]" strokecolor="#476166 [3204]" strokeweight="2pt">
                <v:textbox>
                  <w:txbxContent>
                    <w:p w14:paraId="371E2919" w14:textId="3BE6D1F4" w:rsidR="00A847D9" w:rsidRPr="00AD7F86" w:rsidRDefault="00A847D9" w:rsidP="00A847D9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Introduction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1585F0" w14:textId="5E5C71D6" w:rsidR="00B058E4" w:rsidRDefault="00B058E4" w:rsidP="00BD2737"/>
    <w:p w14:paraId="471B85FB" w14:textId="2A7113E8" w:rsidR="00B058E4" w:rsidRDefault="00B42E8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0CB4531" wp14:editId="4F1567D3">
                <wp:simplePos x="0" y="0"/>
                <wp:positionH relativeFrom="margin">
                  <wp:align>center</wp:align>
                </wp:positionH>
                <wp:positionV relativeFrom="paragraph">
                  <wp:posOffset>277385</wp:posOffset>
                </wp:positionV>
                <wp:extent cx="5692140" cy="3816350"/>
                <wp:effectExtent l="0" t="0" r="22860" b="127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38163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359E2" w14:textId="77777777" w:rsidR="00B058E4" w:rsidRPr="00EC4652" w:rsidRDefault="00B058E4" w:rsidP="00B058E4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C3294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Inference Engine problem involves creating software that can evaluate propositional logic using three different algorithms – Truth Table Checking, Forward Chaining and Backward Chaining. The engine is compatible with text files that contain horn clauses, separated by semi-colons. As suggested by the assignment sheet, I also implemented Truth Table Checking for generic knowledge bases that contain three additional connectives. </w:t>
                            </w:r>
                            <w:r>
                              <w:rPr>
                                <w:noProof/>
                              </w:rPr>
                              <w:br w:type="textWrapping" w:clear="all"/>
                            </w:r>
                            <w:r>
                              <w:rPr>
                                <w:u w:val="single"/>
                              </w:rPr>
                              <w:t>Glossary</w:t>
                            </w:r>
                          </w:p>
                          <w:p w14:paraId="654C2C7C" w14:textId="77777777" w:rsidR="00B058E4" w:rsidRDefault="00B058E4" w:rsidP="00B058E4"/>
                          <w:p w14:paraId="365374C7" w14:textId="77777777" w:rsidR="00B058E4" w:rsidRDefault="00B058E4" w:rsidP="00B058E4">
                            <w:r>
                              <w:t>Knowledge Base (KB) – Contains clauses that represent what an agent ‘knows’ at a certain point in time.</w:t>
                            </w:r>
                          </w:p>
                          <w:p w14:paraId="3AB3C711" w14:textId="77777777" w:rsidR="00B058E4" w:rsidRDefault="00B058E4" w:rsidP="00B058E4">
                            <w:r>
                              <w:t>Clause – Found inside the KB, it contains propositional symbols and connectives that need to be proved.</w:t>
                            </w:r>
                          </w:p>
                          <w:p w14:paraId="1DE8A9AD" w14:textId="77777777" w:rsidR="00B058E4" w:rsidRDefault="00B058E4" w:rsidP="00B058E4">
                            <w:r>
                              <w:t>Model – A dictionary used in TTC which contain a propositional symbol as a key and a Boolean value as value.</w:t>
                            </w:r>
                          </w:p>
                          <w:p w14:paraId="01C204CE" w14:textId="77777777" w:rsidR="00B058E4" w:rsidRDefault="00B058E4" w:rsidP="00B058E4">
                            <w:r>
                              <w:t>Cartesian Product – A set constructed by using the product of multiple other sets, where all possible combinations of size n is given.</w:t>
                            </w:r>
                          </w:p>
                          <w:p w14:paraId="0B3EF3BC" w14:textId="77777777" w:rsidR="00B058E4" w:rsidRDefault="00B058E4" w:rsidP="00B058E4">
                            <w:r>
                              <w:t>Propositional Symbols – Symbols that represents a sentence about a world, such as P, Q, P1 etc.</w:t>
                            </w:r>
                          </w:p>
                          <w:p w14:paraId="09191CD0" w14:textId="77777777" w:rsidR="00B058E4" w:rsidRPr="0037350B" w:rsidRDefault="00B058E4" w:rsidP="00B058E4">
                            <w:r>
                              <w:t>Connectives – Used to form a connective proposition, can be in word form (AND) or a symbol (&amp;).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B4531" id="_x0000_s1029" type="#_x0000_t202" style="position:absolute;margin-left:0;margin-top:21.85pt;width:448.2pt;height:300.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" fillcolor="#9bb5ba [1620]" strokecolor="#435b60 [3044]">
                <v:fill color2="#e1e8ea [500]" rotate="t" angle="180" colors="0 #bbc9cc;22938f #d0d9db;1 #edf1f1" focus="100%" type="gradient"/>
                <v:textbox>
                  <w:txbxContent>
                    <w:p w14:paraId="757359E2" w14:textId="77777777" w:rsidR="00B058E4" w:rsidRPr="00EC4652" w:rsidRDefault="00B058E4" w:rsidP="00B058E4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 w:rsidRPr="00C3294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The 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Inference Engine problem involves creating software that can evaluate propositional logic using three different algorithms – Truth Table Checking, Forward Chaining and Backward Chaining. The engine is compatible with text files that contain horn clauses, separated by semi-colons. As suggested by the assignment sheet, I also implemented Truth Table Checking for generic knowledge bases that contain three additional connectives. </w:t>
                      </w:r>
                      <w:r>
                        <w:rPr>
                          <w:noProof/>
                        </w:rPr>
                        <w:br w:type="textWrapping" w:clear="all"/>
                      </w:r>
                      <w:r>
                        <w:rPr>
                          <w:u w:val="single"/>
                        </w:rPr>
                        <w:t>Glossary</w:t>
                      </w:r>
                    </w:p>
                    <w:p w14:paraId="654C2C7C" w14:textId="77777777" w:rsidR="00B058E4" w:rsidRDefault="00B058E4" w:rsidP="00B058E4"/>
                    <w:p w14:paraId="365374C7" w14:textId="77777777" w:rsidR="00B058E4" w:rsidRDefault="00B058E4" w:rsidP="00B058E4">
                      <w:r>
                        <w:t>Knowledge Base (KB) – Contains clauses that represent what an agent ‘knows’ at a certain point in time.</w:t>
                      </w:r>
                    </w:p>
                    <w:p w14:paraId="3AB3C711" w14:textId="77777777" w:rsidR="00B058E4" w:rsidRDefault="00B058E4" w:rsidP="00B058E4">
                      <w:r>
                        <w:t>Clause – Found inside the KB, it contains propositional symbols and connectives that need to be proved.</w:t>
                      </w:r>
                    </w:p>
                    <w:p w14:paraId="1DE8A9AD" w14:textId="77777777" w:rsidR="00B058E4" w:rsidRDefault="00B058E4" w:rsidP="00B058E4">
                      <w:r>
                        <w:t>Model – A dictionary used in TTC which contain a propositional symbol as a key and a Boolean value as value.</w:t>
                      </w:r>
                    </w:p>
                    <w:p w14:paraId="01C204CE" w14:textId="77777777" w:rsidR="00B058E4" w:rsidRDefault="00B058E4" w:rsidP="00B058E4">
                      <w:r>
                        <w:t>Cartesian Product – A set constructed by using the product of multiple other sets, where all possible combinations of size n is given.</w:t>
                      </w:r>
                    </w:p>
                    <w:p w14:paraId="0B3EF3BC" w14:textId="77777777" w:rsidR="00B058E4" w:rsidRDefault="00B058E4" w:rsidP="00B058E4">
                      <w:r>
                        <w:t>Propositional Symbols – Symbols that represents a sentence about a world, such as P, Q, P1 etc.</w:t>
                      </w:r>
                    </w:p>
                    <w:p w14:paraId="09191CD0" w14:textId="77777777" w:rsidR="00B058E4" w:rsidRPr="0037350B" w:rsidRDefault="00B058E4" w:rsidP="00B058E4">
                      <w:r>
                        <w:t>Connectives – Used to form a connective proposition, can be in word form (AND) or a symbol (&amp;).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58E4">
        <w:br w:type="page"/>
      </w:r>
    </w:p>
    <w:p w14:paraId="7FFDB146" w14:textId="77777777" w:rsidR="00B058E4" w:rsidRDefault="00B058E4" w:rsidP="00BD2737"/>
    <w:p w14:paraId="583819C4" w14:textId="1E94264F" w:rsidR="00B058E4" w:rsidRDefault="00BE55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48E6D4E" wp14:editId="7EFBB3BD">
                <wp:simplePos x="0" y="0"/>
                <wp:positionH relativeFrom="margin">
                  <wp:align>center</wp:align>
                </wp:positionH>
                <wp:positionV relativeFrom="paragraph">
                  <wp:posOffset>482600</wp:posOffset>
                </wp:positionV>
                <wp:extent cx="5692140" cy="7537450"/>
                <wp:effectExtent l="0" t="0" r="22860" b="2540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53783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F4261E" w14:textId="77777777" w:rsidR="00616069" w:rsidRPr="00426B44" w:rsidRDefault="00497CBA" w:rsidP="0076754C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 w:rsidRPr="00426B44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Program can </w:t>
                            </w:r>
                            <w:r w:rsidR="00616069" w:rsidRPr="00426B44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read data from a text file</w:t>
                            </w:r>
                          </w:p>
                          <w:p w14:paraId="78B67F5D" w14:textId="116589CB" w:rsidR="00426B44" w:rsidRPr="00426B44" w:rsidRDefault="00426B44" w:rsidP="00426B44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Program can </w:t>
                            </w:r>
                            <w:r w:rsidR="00B66F23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interpret </w:t>
                            </w:r>
                            <w:r w:rsidR="00D4561C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and separate the </w:t>
                            </w:r>
                            <w:r w:rsidR="00A45D81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clauses into a list form</w:t>
                            </w:r>
                          </w:p>
                          <w:p w14:paraId="36E14CE6" w14:textId="4BE7F699" w:rsidR="00426B44" w:rsidRPr="00426B44" w:rsidRDefault="00FB6F63" w:rsidP="00426B44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P</w:t>
                            </w:r>
                            <w:r w:rsidR="00426B44" w:rsidRPr="00426B44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ogram can </w:t>
                            </w:r>
                            <w:r w:rsidR="00CE6289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use find all possible models in a truth table using cartesian product</w:t>
                            </w:r>
                          </w:p>
                          <w:p w14:paraId="22642114" w14:textId="635C1AE5" w:rsidR="00426B44" w:rsidRPr="00426B44" w:rsidRDefault="00332DCA" w:rsidP="00426B44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Program can simplify a clause, step by step, to find out whether the statement is true or false</w:t>
                            </w:r>
                          </w:p>
                          <w:p w14:paraId="54C769B5" w14:textId="0F62C5CA" w:rsidR="00426B44" w:rsidRPr="00426B44" w:rsidRDefault="00E348E0" w:rsidP="00426B44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Program can check if </w:t>
                            </w:r>
                            <w:r w:rsidR="008E66D6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a clause is true given a model</w:t>
                            </w:r>
                          </w:p>
                          <w:p w14:paraId="06960BD4" w14:textId="316BBFA1" w:rsidR="00426B44" w:rsidRPr="00426B44" w:rsidRDefault="008E66D6" w:rsidP="00426B44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Support for Truth Table Checking with </w:t>
                            </w:r>
                            <w:r w:rsidR="00505DA2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a 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horn clause</w:t>
                            </w:r>
                            <w:r w:rsidR="00505DA2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KB</w:t>
                            </w:r>
                          </w:p>
                          <w:p w14:paraId="39784BCA" w14:textId="2743DA46" w:rsidR="00426B44" w:rsidRPr="00426B44" w:rsidRDefault="008E66D6" w:rsidP="00426B44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Support for </w:t>
                            </w:r>
                            <w:r w:rsidR="00B16193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Backward Chaining with </w:t>
                            </w:r>
                            <w:r w:rsidR="00505DA2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="00B16193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horn clause</w:t>
                            </w:r>
                            <w:r w:rsidR="00505DA2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KB</w:t>
                            </w:r>
                          </w:p>
                          <w:p w14:paraId="4425C2A3" w14:textId="5113ED13" w:rsidR="00426B44" w:rsidRPr="00426B44" w:rsidRDefault="00B65289" w:rsidP="00426B44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Support for Forward Chaining with </w:t>
                            </w:r>
                            <w:r w:rsidR="00505DA2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a 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horn clause</w:t>
                            </w:r>
                            <w:r w:rsidR="00505DA2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KB</w:t>
                            </w:r>
                          </w:p>
                          <w:p w14:paraId="12EEDF92" w14:textId="5E72EEC6" w:rsidR="00B16193" w:rsidRPr="00426B44" w:rsidRDefault="002553DF" w:rsidP="00B16193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Support for Truth Table Checking</w:t>
                            </w:r>
                            <w:r w:rsidR="00637C82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with general </w:t>
                            </w:r>
                            <w:r w:rsidR="00505DA2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KB</w:t>
                            </w:r>
                          </w:p>
                          <w:p w14:paraId="3068852E" w14:textId="4E9F216C" w:rsidR="00B16193" w:rsidRPr="00426B44" w:rsidRDefault="0009739E" w:rsidP="00B16193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Program can </w:t>
                            </w:r>
                            <w:r w:rsidR="00244BE3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find all </w:t>
                            </w:r>
                            <w:r w:rsidR="00E63BA9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nodes passed during Forward Chaining</w:t>
                            </w:r>
                          </w:p>
                          <w:p w14:paraId="491342F3" w14:textId="77777777" w:rsidR="00E63BA9" w:rsidRPr="00426B44" w:rsidRDefault="00E63BA9" w:rsidP="00E63BA9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Program can find all nodes passed during Forward Chaining</w:t>
                            </w:r>
                          </w:p>
                          <w:p w14:paraId="056E8A3E" w14:textId="4ADF830A" w:rsidR="0077694B" w:rsidRPr="0077694B" w:rsidRDefault="00A46BD2" w:rsidP="0077694B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Runs </w:t>
                            </w:r>
                            <w:r w:rsidR="00B31F58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on the 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Command Line</w:t>
                            </w:r>
                          </w:p>
                          <w:p w14:paraId="30154A19" w14:textId="46D9C6EF" w:rsidR="0077694B" w:rsidRPr="0077694B" w:rsidRDefault="00F318B2" w:rsidP="0076754C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Program prints whether a query is entailed </w:t>
                            </w:r>
                            <w:r w:rsidR="00F70B63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in a knowledge base</w:t>
                            </w:r>
                          </w:p>
                          <w:p w14:paraId="0B5DB73C" w14:textId="704C6F65" w:rsidR="0077694B" w:rsidRPr="0077694B" w:rsidRDefault="0077694B" w:rsidP="0076754C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Program </w:t>
                            </w:r>
                            <w:r w:rsidR="00154431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knows </w:t>
                            </w:r>
                            <w:r w:rsidR="008C2291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when incorrect parameters have been given</w:t>
                            </w:r>
                          </w:p>
                          <w:p w14:paraId="7D73C01B" w14:textId="10B56074" w:rsidR="0077694B" w:rsidRPr="0077694B" w:rsidRDefault="008C2291" w:rsidP="0076754C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Runs on the assumption that a text file </w:t>
                            </w:r>
                            <w:r w:rsidR="001008D6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follows a format</w:t>
                            </w:r>
                          </w:p>
                          <w:p w14:paraId="3BAC718C" w14:textId="77777777" w:rsidR="00974078" w:rsidRPr="00974078" w:rsidRDefault="00BD5C34" w:rsidP="00F70B63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No </w:t>
                            </w:r>
                            <w:r w:rsidR="0077694B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known bugs have been found</w:t>
                            </w:r>
                          </w:p>
                          <w:p w14:paraId="5072B5BE" w14:textId="77777777" w:rsidR="004B1607" w:rsidRPr="004B1607" w:rsidRDefault="00974078" w:rsidP="00F70B63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Does not include a graphical representation</w:t>
                            </w:r>
                          </w:p>
                          <w:p w14:paraId="53749CF0" w14:textId="77777777" w:rsidR="00DC7E8E" w:rsidRPr="00DC7E8E" w:rsidRDefault="004B1607" w:rsidP="00DC7E8E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Does not show a list of nodes passed in Forward/Backward chaining if </w:t>
                            </w:r>
                            <w:r w:rsidR="00C253A4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query is not entailed</w:t>
                            </w:r>
                          </w:p>
                          <w:p w14:paraId="7F27E1BE" w14:textId="30B7B41B" w:rsidR="00DC7E8E" w:rsidRPr="00DC7E8E" w:rsidRDefault="00DC7E8E" w:rsidP="00DC7E8E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Does not use </w:t>
                            </w:r>
                            <w:r w:rsidR="00047A63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Davis-Putnam-Logemann-Loveland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algorithm</w:t>
                            </w:r>
                          </w:p>
                          <w:p w14:paraId="3D1D67D3" w14:textId="434BA9CB" w:rsidR="00BE55D0" w:rsidRPr="00DC7E8E" w:rsidRDefault="00DC7E8E" w:rsidP="00DC7E8E">
                            <w:pPr>
                              <w:pStyle w:val="Heading5"/>
                              <w:numPr>
                                <w:ilvl w:val="0"/>
                                <w:numId w:val="9"/>
                              </w:numPr>
                              <w:rPr>
                                <w:noProof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Does not use </w:t>
                            </w:r>
                            <w:r w:rsidR="00047A63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Resolution-Based theorem prover</w:t>
                            </w:r>
                            <w:r w:rsidRPr="00DC7E8E">
                              <w:rPr>
                                <w:noProof/>
                                <w:color w:val="FFFFFF" w:themeColor="background1"/>
                              </w:rPr>
                              <w:br w:type="textWrapping" w:clear="all"/>
                            </w:r>
                            <w:r w:rsidR="00974078" w:rsidRPr="00DC7E8E">
                              <w:rPr>
                                <w:noProof/>
                                <w:color w:val="FFFFFF" w:themeColor="background1"/>
                              </w:rPr>
                              <w:br w:type="textWrapping" w:clear="all"/>
                            </w:r>
                            <w:r w:rsidR="00BE55D0" w:rsidRPr="00DC7E8E">
                              <w:rPr>
                                <w:noProof/>
                                <w:color w:val="FFFFFF" w:themeColor="background1"/>
                              </w:rPr>
                              <w:br w:type="textWrapping" w:clear="all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6D4E" id="_x0000_s1030" type="#_x0000_t202" style="position:absolute;margin-left:0;margin-top:38pt;width:448.2pt;height:593.5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" fillcolor="#476166 [3204]" strokecolor="#233032 [1604]" strokeweight="2pt">
                <v:textbox>
                  <w:txbxContent>
                    <w:p w14:paraId="1CF4261E" w14:textId="77777777" w:rsidR="00616069" w:rsidRPr="00426B44" w:rsidRDefault="00497CBA" w:rsidP="0076754C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 w:rsidRPr="00426B44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Program can </w:t>
                      </w:r>
                      <w:r w:rsidR="00616069" w:rsidRPr="00426B44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read data from a text file</w:t>
                      </w:r>
                    </w:p>
                    <w:p w14:paraId="78B67F5D" w14:textId="116589CB" w:rsidR="00426B44" w:rsidRPr="00426B44" w:rsidRDefault="00426B44" w:rsidP="00426B44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Program can </w:t>
                      </w:r>
                      <w:r w:rsidR="00B66F23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interpret </w:t>
                      </w:r>
                      <w:r w:rsidR="00D4561C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and separate the </w:t>
                      </w:r>
                      <w:r w:rsidR="00A45D81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clauses into a list form</w:t>
                      </w:r>
                    </w:p>
                    <w:p w14:paraId="36E14CE6" w14:textId="4BE7F699" w:rsidR="00426B44" w:rsidRPr="00426B44" w:rsidRDefault="00FB6F63" w:rsidP="00426B44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P</w:t>
                      </w:r>
                      <w:r w:rsidR="00426B44" w:rsidRPr="00426B44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r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ogram can </w:t>
                      </w:r>
                      <w:r w:rsidR="00CE6289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use find all possible models in a truth table using cartesian product</w:t>
                      </w:r>
                    </w:p>
                    <w:p w14:paraId="22642114" w14:textId="635C1AE5" w:rsidR="00426B44" w:rsidRPr="00426B44" w:rsidRDefault="00332DCA" w:rsidP="00426B44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Program can simplify a clause, step by step, to find out whether the statement is true or false</w:t>
                      </w:r>
                    </w:p>
                    <w:p w14:paraId="54C769B5" w14:textId="0F62C5CA" w:rsidR="00426B44" w:rsidRPr="00426B44" w:rsidRDefault="00E348E0" w:rsidP="00426B44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Program can check if </w:t>
                      </w:r>
                      <w:r w:rsidR="008E66D6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a clause is true given a model</w:t>
                      </w:r>
                    </w:p>
                    <w:p w14:paraId="06960BD4" w14:textId="316BBFA1" w:rsidR="00426B44" w:rsidRPr="00426B44" w:rsidRDefault="008E66D6" w:rsidP="00426B44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Support for Truth Table Checking with </w:t>
                      </w:r>
                      <w:r w:rsidR="00505DA2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a 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horn clause</w:t>
                      </w:r>
                      <w:r w:rsidR="00505DA2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KB</w:t>
                      </w:r>
                    </w:p>
                    <w:p w14:paraId="39784BCA" w14:textId="2743DA46" w:rsidR="00426B44" w:rsidRPr="00426B44" w:rsidRDefault="008E66D6" w:rsidP="00426B44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Support for </w:t>
                      </w:r>
                      <w:r w:rsidR="00B16193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Backward Chaining with </w:t>
                      </w:r>
                      <w:r w:rsidR="00505DA2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a </w:t>
                      </w:r>
                      <w:r w:rsidR="00B16193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horn clause</w:t>
                      </w:r>
                      <w:r w:rsidR="00505DA2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KB</w:t>
                      </w:r>
                    </w:p>
                    <w:p w14:paraId="4425C2A3" w14:textId="5113ED13" w:rsidR="00426B44" w:rsidRPr="00426B44" w:rsidRDefault="00B65289" w:rsidP="00426B44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Support for Forward Chaining with </w:t>
                      </w:r>
                      <w:r w:rsidR="00505DA2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a 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horn clause</w:t>
                      </w:r>
                      <w:r w:rsidR="00505DA2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KB</w:t>
                      </w:r>
                    </w:p>
                    <w:p w14:paraId="12EEDF92" w14:textId="5E72EEC6" w:rsidR="00B16193" w:rsidRPr="00426B44" w:rsidRDefault="002553DF" w:rsidP="00B16193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Support for Truth Table Checking</w:t>
                      </w:r>
                      <w:r w:rsidR="00637C82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with general </w:t>
                      </w:r>
                      <w:r w:rsidR="00505DA2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KB</w:t>
                      </w:r>
                    </w:p>
                    <w:p w14:paraId="3068852E" w14:textId="4E9F216C" w:rsidR="00B16193" w:rsidRPr="00426B44" w:rsidRDefault="0009739E" w:rsidP="00B16193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Program can </w:t>
                      </w:r>
                      <w:r w:rsidR="00244BE3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find all </w:t>
                      </w:r>
                      <w:r w:rsidR="00E63BA9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nodes passed during Forward Chaining</w:t>
                      </w:r>
                    </w:p>
                    <w:p w14:paraId="491342F3" w14:textId="77777777" w:rsidR="00E63BA9" w:rsidRPr="00426B44" w:rsidRDefault="00E63BA9" w:rsidP="00E63BA9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Program can find all nodes passed during Forward Chaining</w:t>
                      </w:r>
                    </w:p>
                    <w:p w14:paraId="056E8A3E" w14:textId="4ADF830A" w:rsidR="0077694B" w:rsidRPr="0077694B" w:rsidRDefault="00A46BD2" w:rsidP="0077694B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Runs </w:t>
                      </w:r>
                      <w:r w:rsidR="00B31F58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on the 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Command Line</w:t>
                      </w:r>
                    </w:p>
                    <w:p w14:paraId="30154A19" w14:textId="46D9C6EF" w:rsidR="0077694B" w:rsidRPr="0077694B" w:rsidRDefault="00F318B2" w:rsidP="0076754C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Program prints whether a query is entailed </w:t>
                      </w:r>
                      <w:r w:rsidR="00F70B63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in a knowledge base</w:t>
                      </w:r>
                    </w:p>
                    <w:p w14:paraId="0B5DB73C" w14:textId="704C6F65" w:rsidR="0077694B" w:rsidRPr="0077694B" w:rsidRDefault="0077694B" w:rsidP="0076754C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Program </w:t>
                      </w:r>
                      <w:r w:rsidR="00154431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knows </w:t>
                      </w:r>
                      <w:r w:rsidR="008C2291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when incorrect parameters have been given</w:t>
                      </w:r>
                    </w:p>
                    <w:p w14:paraId="7D73C01B" w14:textId="10B56074" w:rsidR="0077694B" w:rsidRPr="0077694B" w:rsidRDefault="008C2291" w:rsidP="0076754C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Runs on the assumption that a text file </w:t>
                      </w:r>
                      <w:r w:rsidR="001008D6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follows a format</w:t>
                      </w:r>
                    </w:p>
                    <w:p w14:paraId="3BAC718C" w14:textId="77777777" w:rsidR="00974078" w:rsidRPr="00974078" w:rsidRDefault="00BD5C34" w:rsidP="00F70B63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No </w:t>
                      </w:r>
                      <w:r w:rsidR="0077694B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known bugs have been found</w:t>
                      </w:r>
                    </w:p>
                    <w:p w14:paraId="5072B5BE" w14:textId="77777777" w:rsidR="004B1607" w:rsidRPr="004B1607" w:rsidRDefault="00974078" w:rsidP="00F70B63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Does not include a graphical representation</w:t>
                      </w:r>
                    </w:p>
                    <w:p w14:paraId="53749CF0" w14:textId="77777777" w:rsidR="00DC7E8E" w:rsidRPr="00DC7E8E" w:rsidRDefault="004B1607" w:rsidP="00DC7E8E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Does not show a list of nodes passed in Forward/Backward chaining if </w:t>
                      </w:r>
                      <w:r w:rsidR="00C253A4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query is not entailed</w:t>
                      </w:r>
                    </w:p>
                    <w:p w14:paraId="7F27E1BE" w14:textId="30B7B41B" w:rsidR="00DC7E8E" w:rsidRPr="00DC7E8E" w:rsidRDefault="00DC7E8E" w:rsidP="00DC7E8E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Does not use </w:t>
                      </w:r>
                      <w:r w:rsidR="00047A63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Davis-Putnam-Logemann-Loveland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algorithm</w:t>
                      </w:r>
                    </w:p>
                    <w:p w14:paraId="3D1D67D3" w14:textId="434BA9CB" w:rsidR="00BE55D0" w:rsidRPr="00DC7E8E" w:rsidRDefault="00DC7E8E" w:rsidP="00DC7E8E">
                      <w:pPr>
                        <w:pStyle w:val="Heading5"/>
                        <w:numPr>
                          <w:ilvl w:val="0"/>
                          <w:numId w:val="9"/>
                        </w:numPr>
                        <w:rPr>
                          <w:noProof/>
                          <w:color w:val="FFFFFF" w:themeColor="background1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Does not use </w:t>
                      </w:r>
                      <w:r w:rsidR="00047A63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Resolution-Based theorem prover</w:t>
                      </w:r>
                      <w:r w:rsidRPr="00DC7E8E">
                        <w:rPr>
                          <w:noProof/>
                          <w:color w:val="FFFFFF" w:themeColor="background1"/>
                        </w:rPr>
                        <w:br w:type="textWrapping" w:clear="all"/>
                      </w:r>
                      <w:r w:rsidR="00974078" w:rsidRPr="00DC7E8E">
                        <w:rPr>
                          <w:noProof/>
                          <w:color w:val="FFFFFF" w:themeColor="background1"/>
                        </w:rPr>
                        <w:br w:type="textWrapping" w:clear="all"/>
                      </w:r>
                      <w:r w:rsidR="00BE55D0" w:rsidRPr="00DC7E8E">
                        <w:rPr>
                          <w:noProof/>
                          <w:color w:val="FFFFFF" w:themeColor="background1"/>
                        </w:rPr>
                        <w:br w:type="textWrapping" w:clear="all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2E81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EF61A97" wp14:editId="150D0020">
                <wp:simplePos x="0" y="0"/>
                <wp:positionH relativeFrom="margin">
                  <wp:align>center</wp:align>
                </wp:positionH>
                <wp:positionV relativeFrom="paragraph">
                  <wp:posOffset>5025</wp:posOffset>
                </wp:positionV>
                <wp:extent cx="3794760" cy="396240"/>
                <wp:effectExtent l="0" t="0" r="15240" b="2286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A2EEC" w14:textId="133ADB67" w:rsidR="00B42E81" w:rsidRPr="00AD7F86" w:rsidRDefault="00B42E81" w:rsidP="00B42E8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Features/Bugs/Missing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61A97" id="_x0000_s1031" type="#_x0000_t202" style="position:absolute;margin-left:0;margin-top:.4pt;width:298.8pt;height:31.2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PY0NgIAAJ0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" fillcolor="white [3201]" strokecolor="#476166 [3204]" strokeweight="2pt">
                <v:textbox>
                  <w:txbxContent>
                    <w:p w14:paraId="656A2EEC" w14:textId="133ADB67" w:rsidR="00B42E81" w:rsidRPr="00AD7F86" w:rsidRDefault="00B42E81" w:rsidP="00B42E81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Features/Bugs/Missing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58E4">
        <w:br w:type="page"/>
      </w:r>
    </w:p>
    <w:p w14:paraId="708A5C95" w14:textId="674201B2" w:rsidR="00B058E4" w:rsidRDefault="00B058E4" w:rsidP="00BD2737"/>
    <w:p w14:paraId="6A47F675" w14:textId="68352E35" w:rsidR="00B058E4" w:rsidRDefault="003A384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D7AA5D6" wp14:editId="0300903D">
                <wp:simplePos x="0" y="0"/>
                <wp:positionH relativeFrom="margin">
                  <wp:align>center</wp:align>
                </wp:positionH>
                <wp:positionV relativeFrom="paragraph">
                  <wp:posOffset>609048</wp:posOffset>
                </wp:positionV>
                <wp:extent cx="5692140" cy="2392680"/>
                <wp:effectExtent l="0" t="0" r="22860" b="2667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239282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1668A" w14:textId="16015B52" w:rsidR="003A3843" w:rsidRDefault="003A3843" w:rsidP="003D3D12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TTC </w:t>
                            </w:r>
                            <w:r w:rsidR="0078008D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–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8008D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Involves a table that </w:t>
                            </w:r>
                            <w:r w:rsidR="00F93BB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finds the truth value for every possible combination of truth values given</w:t>
                            </w:r>
                            <w:r w:rsidR="00C75415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certain propositions.</w:t>
                            </w:r>
                          </w:p>
                          <w:p w14:paraId="1F6416FF" w14:textId="78DF84FB" w:rsidR="00A825FD" w:rsidRDefault="00A825FD" w:rsidP="00A825FD">
                            <w:r>
                              <w:t xml:space="preserve">FC </w:t>
                            </w:r>
                            <w:r w:rsidR="00F07D1C">
                              <w:t>–</w:t>
                            </w:r>
                            <w:r w:rsidR="00231256">
                              <w:t xml:space="preserve"> A</w:t>
                            </w:r>
                            <w:r>
                              <w:t xml:space="preserve"> </w:t>
                            </w:r>
                            <w:r w:rsidR="00371D99">
                              <w:t>method</w:t>
                            </w:r>
                            <w:r w:rsidR="00F07D1C">
                              <w:t xml:space="preserve"> in which</w:t>
                            </w:r>
                            <w:r w:rsidR="009308A1">
                              <w:t xml:space="preserve"> the engine </w:t>
                            </w:r>
                            <w:r w:rsidR="00FD4A3E">
                              <w:t xml:space="preserve">goes through all the facts </w:t>
                            </w:r>
                            <w:r w:rsidR="0030211C">
                              <w:t>individually</w:t>
                            </w:r>
                            <w:r w:rsidR="00DF6600">
                              <w:t>, in a certain,</w:t>
                            </w:r>
                            <w:r w:rsidR="0030211C">
                              <w:t xml:space="preserve"> from a state (</w:t>
                            </w:r>
                            <w:r w:rsidR="00004F8E">
                              <w:t>start</w:t>
                            </w:r>
                            <w:r w:rsidR="0030211C">
                              <w:t xml:space="preserve">) </w:t>
                            </w:r>
                            <w:r w:rsidR="00004F8E">
                              <w:t>till it reaches its goal (end)</w:t>
                            </w:r>
                            <w:r w:rsidR="00A82343">
                              <w:t>.</w:t>
                            </w:r>
                          </w:p>
                          <w:p w14:paraId="1FAC14A6" w14:textId="267F334B" w:rsidR="003A3843" w:rsidRPr="00371D99" w:rsidRDefault="00371D99" w:rsidP="00371D99">
                            <w:r>
                              <w:t xml:space="preserve">BC – A method </w:t>
                            </w:r>
                            <w:r w:rsidR="00231256">
                              <w:t xml:space="preserve">in which the system starts from </w:t>
                            </w:r>
                            <w:r w:rsidR="00DF6600">
                              <w:t>its</w:t>
                            </w:r>
                            <w:r w:rsidR="00231256">
                              <w:t xml:space="preserve"> goal and </w:t>
                            </w:r>
                            <w:r w:rsidR="00DF6600">
                              <w:t xml:space="preserve">determines which facts need to be proven so that </w:t>
                            </w:r>
                            <w:r w:rsidR="00AC5F1C">
                              <w:t>it r</w:t>
                            </w:r>
                            <w:r w:rsidR="00DF3CF9">
                              <w:t xml:space="preserve">eaches </w:t>
                            </w:r>
                            <w:r w:rsidR="00A82343">
                              <w:t>the state it needs to start from.</w:t>
                            </w:r>
                          </w:p>
                          <w:p w14:paraId="6D0DAD4A" w14:textId="5AD7B0F2" w:rsidR="003D3D12" w:rsidRPr="0037350B" w:rsidRDefault="002C67E5" w:rsidP="003D3D12">
                            <w:pPr>
                              <w:pStyle w:val="Heading5"/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For the purpose of testing and debugging the program, I used three different text files</w:t>
                            </w:r>
                            <w:r w:rsidR="00DC7E8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, ‘test_HornKB</w:t>
                            </w:r>
                            <w:r w:rsidR="00E87C24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.txt</w:t>
                            </w:r>
                            <w:r w:rsidR="00DC7E8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’, </w:t>
                            </w:r>
                            <w:r w:rsidR="00681567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‘test.txt’, </w:t>
                            </w:r>
                            <w:r w:rsidR="00E87C24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‘test_GenericKB.txt’</w:t>
                            </w:r>
                            <w:r w:rsidR="00681567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. The first two are used to test Truth Table Checking, Forward Chaining and Backward chaining for </w:t>
                            </w:r>
                            <w:r w:rsidR="00BD658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knowledge bases </w:t>
                            </w:r>
                            <w:r w:rsidR="005F33E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that contain</w:t>
                            </w:r>
                            <w:r w:rsidR="00BD658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only</w:t>
                            </w:r>
                            <w:r w:rsidR="005F33E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horn clauses. However</w:t>
                            </w:r>
                            <w:r w:rsidR="00BD658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,</w:t>
                            </w:r>
                            <w:r w:rsidR="005F33E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the last is used to test Truth Table Checking for a knowledge base </w:t>
                            </w:r>
                            <w:r w:rsidR="00BD658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which </w:t>
                            </w:r>
                            <w:r w:rsidR="005F33E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contain</w:t>
                            </w:r>
                            <w:r w:rsidR="00BD658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s</w:t>
                            </w:r>
                            <w:r w:rsidR="005F33E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general </w:t>
                            </w:r>
                            <w:r w:rsidR="00BD658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clauses. </w:t>
                            </w:r>
                          </w:p>
                          <w:p w14:paraId="7B33F301" w14:textId="6F9B0227" w:rsidR="003D3D12" w:rsidRPr="0037350B" w:rsidRDefault="003D3D12" w:rsidP="003D3D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AA5D6" id="_x0000_s1032" type="#_x0000_t202" style="position:absolute;margin-left:0;margin-top:47.95pt;width:448.2pt;height:188.4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" fillcolor="#9bb5ba [1620]" strokecolor="#435b60 [3044]">
                <v:fill color2="#e1e8ea [500]" rotate="t" angle="180" colors="0 #bbc9cc;22938f #d0d9db;1 #edf1f1" focus="100%" type="gradient"/>
                <v:textbox>
                  <w:txbxContent>
                    <w:p w14:paraId="7151668A" w14:textId="16015B52" w:rsidR="003A3843" w:rsidRDefault="003A3843" w:rsidP="003D3D12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TTC </w:t>
                      </w:r>
                      <w:r w:rsidR="0078008D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–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78008D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Involves a table that </w:t>
                      </w:r>
                      <w:r w:rsidR="00F93BB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finds the truth value for every possible combination of truth values given</w:t>
                      </w:r>
                      <w:r w:rsidR="00C75415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certain propositions.</w:t>
                      </w:r>
                    </w:p>
                    <w:p w14:paraId="1F6416FF" w14:textId="78DF84FB" w:rsidR="00A825FD" w:rsidRDefault="00A825FD" w:rsidP="00A825FD">
                      <w:r>
                        <w:t xml:space="preserve">FC </w:t>
                      </w:r>
                      <w:r w:rsidR="00F07D1C">
                        <w:t>–</w:t>
                      </w:r>
                      <w:r w:rsidR="00231256">
                        <w:t xml:space="preserve"> A</w:t>
                      </w:r>
                      <w:r>
                        <w:t xml:space="preserve"> </w:t>
                      </w:r>
                      <w:r w:rsidR="00371D99">
                        <w:t>method</w:t>
                      </w:r>
                      <w:r w:rsidR="00F07D1C">
                        <w:t xml:space="preserve"> in which</w:t>
                      </w:r>
                      <w:r w:rsidR="009308A1">
                        <w:t xml:space="preserve"> the engine </w:t>
                      </w:r>
                      <w:r w:rsidR="00FD4A3E">
                        <w:t xml:space="preserve">goes through all the facts </w:t>
                      </w:r>
                      <w:r w:rsidR="0030211C">
                        <w:t>individually</w:t>
                      </w:r>
                      <w:r w:rsidR="00DF6600">
                        <w:t>, in a certain,</w:t>
                      </w:r>
                      <w:r w:rsidR="0030211C">
                        <w:t xml:space="preserve"> from a state (</w:t>
                      </w:r>
                      <w:r w:rsidR="00004F8E">
                        <w:t>start</w:t>
                      </w:r>
                      <w:r w:rsidR="0030211C">
                        <w:t xml:space="preserve">) </w:t>
                      </w:r>
                      <w:r w:rsidR="00004F8E">
                        <w:t>till it reaches its goal (end)</w:t>
                      </w:r>
                      <w:r w:rsidR="00A82343">
                        <w:t>.</w:t>
                      </w:r>
                    </w:p>
                    <w:p w14:paraId="1FAC14A6" w14:textId="267F334B" w:rsidR="003A3843" w:rsidRPr="00371D99" w:rsidRDefault="00371D99" w:rsidP="00371D99">
                      <w:r>
                        <w:t xml:space="preserve">BC – A method </w:t>
                      </w:r>
                      <w:r w:rsidR="00231256">
                        <w:t xml:space="preserve">in which the system starts from </w:t>
                      </w:r>
                      <w:r w:rsidR="00DF6600">
                        <w:t>its</w:t>
                      </w:r>
                      <w:r w:rsidR="00231256">
                        <w:t xml:space="preserve"> goal and </w:t>
                      </w:r>
                      <w:r w:rsidR="00DF6600">
                        <w:t xml:space="preserve">determines which facts need to be proven so that </w:t>
                      </w:r>
                      <w:r w:rsidR="00AC5F1C">
                        <w:t>it r</w:t>
                      </w:r>
                      <w:r w:rsidR="00DF3CF9">
                        <w:t xml:space="preserve">eaches </w:t>
                      </w:r>
                      <w:r w:rsidR="00A82343">
                        <w:t>the state it needs to start from.</w:t>
                      </w:r>
                    </w:p>
                    <w:p w14:paraId="6D0DAD4A" w14:textId="5AD7B0F2" w:rsidR="003D3D12" w:rsidRPr="0037350B" w:rsidRDefault="002C67E5" w:rsidP="003D3D12">
                      <w:pPr>
                        <w:pStyle w:val="Heading5"/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For the purpose of testing and debugging the program, I used three different text files</w:t>
                      </w:r>
                      <w:r w:rsidR="00DC7E8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, ‘test_HornKB</w:t>
                      </w:r>
                      <w:r w:rsidR="00E87C24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.txt</w:t>
                      </w:r>
                      <w:r w:rsidR="00DC7E8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’, </w:t>
                      </w:r>
                      <w:r w:rsidR="00681567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‘test.txt’, </w:t>
                      </w:r>
                      <w:r w:rsidR="00E87C24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‘test_GenericKB.txt’</w:t>
                      </w:r>
                      <w:r w:rsidR="00681567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. The first two are used to test Truth Table Checking, Forward Chaining and Backward chaining for </w:t>
                      </w:r>
                      <w:r w:rsidR="00BD658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knowledge bases </w:t>
                      </w:r>
                      <w:r w:rsidR="005F33E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that contain</w:t>
                      </w:r>
                      <w:r w:rsidR="00BD658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only</w:t>
                      </w:r>
                      <w:r w:rsidR="005F33E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horn clauses. However</w:t>
                      </w:r>
                      <w:r w:rsidR="00BD658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,</w:t>
                      </w:r>
                      <w:r w:rsidR="005F33E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the last is used to test Truth Table Checking for a knowledge base </w:t>
                      </w:r>
                      <w:r w:rsidR="00BD658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which </w:t>
                      </w:r>
                      <w:r w:rsidR="005F33E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contain</w:t>
                      </w:r>
                      <w:r w:rsidR="00BD658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s</w:t>
                      </w:r>
                      <w:r w:rsidR="005F33E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general </w:t>
                      </w:r>
                      <w:r w:rsidR="00BD658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clauses. </w:t>
                      </w:r>
                    </w:p>
                    <w:p w14:paraId="7B33F301" w14:textId="6F9B0227" w:rsidR="003D3D12" w:rsidRPr="0037350B" w:rsidRDefault="003D3D12" w:rsidP="003D3D1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1450AE5" wp14:editId="61F35132">
                <wp:simplePos x="0" y="0"/>
                <wp:positionH relativeFrom="margin">
                  <wp:align>center</wp:align>
                </wp:positionH>
                <wp:positionV relativeFrom="paragraph">
                  <wp:posOffset>3260618</wp:posOffset>
                </wp:positionV>
                <wp:extent cx="3794760" cy="396240"/>
                <wp:effectExtent l="0" t="0" r="15240" b="2286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9B3F06" w14:textId="59CA0121" w:rsidR="008E16CE" w:rsidRPr="00AD7F86" w:rsidRDefault="008E16CE" w:rsidP="008E16CE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Implementation</w:t>
                            </w:r>
                            <w:r w:rsidR="00E82749">
                              <w:rPr>
                                <w:sz w:val="36"/>
                                <w:szCs w:val="36"/>
                                <w:lang w:val="en-AU"/>
                              </w:rPr>
                              <w:t xml:space="preserve"> – Methods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50AE5" id="_x0000_s1033" type="#_x0000_t202" style="position:absolute;margin-left:0;margin-top:256.75pt;width:298.8pt;height:31.2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" fillcolor="white [3201]" strokecolor="#476166 [3204]" strokeweight="2pt">
                <v:textbox>
                  <w:txbxContent>
                    <w:p w14:paraId="0C9B3F06" w14:textId="59CA0121" w:rsidR="008E16CE" w:rsidRPr="00AD7F86" w:rsidRDefault="008E16CE" w:rsidP="008E16CE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Implementation</w:t>
                      </w:r>
                      <w:r w:rsidR="00E82749">
                        <w:rPr>
                          <w:sz w:val="36"/>
                          <w:szCs w:val="36"/>
                          <w:lang w:val="en-AU"/>
                        </w:rPr>
                        <w:t xml:space="preserve"> – Methods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6B3D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DBFAC43" wp14:editId="433CDFF0">
                <wp:simplePos x="0" y="0"/>
                <wp:positionH relativeFrom="margin">
                  <wp:align>center</wp:align>
                </wp:positionH>
                <wp:positionV relativeFrom="paragraph">
                  <wp:posOffset>3949830</wp:posOffset>
                </wp:positionV>
                <wp:extent cx="5692140" cy="4152900"/>
                <wp:effectExtent l="0" t="0" r="22860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41529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6DB66" w14:textId="38977939" w:rsidR="00DD278F" w:rsidRDefault="00DD278F" w:rsidP="00555349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All three methods (TTC, FC, BC) takes in a query</w:t>
                            </w:r>
                            <w:r w:rsidR="001C02A1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in the form of a propositional symbol (e.g., ‘p’)</w:t>
                            </w:r>
                            <w:r w:rsidR="006E5E6C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. They all return </w:t>
                            </w:r>
                            <w:r w:rsidR="004E178B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either ‘YES’ or ‘NO’ followed by either number of models entailing the </w:t>
                            </w:r>
                            <w:r w:rsidR="00C12EE1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query,</w:t>
                            </w:r>
                            <w:r w:rsidR="004E178B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or the </w:t>
                            </w:r>
                            <w:r w:rsidR="00297416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nodes passed when chaining.</w:t>
                            </w:r>
                          </w:p>
                          <w:p w14:paraId="0FC11E9E" w14:textId="6C2F9227" w:rsidR="00D02272" w:rsidRPr="00BF187A" w:rsidRDefault="00E13D1E" w:rsidP="00555349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F187A"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Truth Table Checking</w:t>
                            </w:r>
                            <w:r w:rsidR="00D02272" w:rsidRPr="00BF187A"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07B93EF" w14:textId="26125859" w:rsidR="005E6B3D" w:rsidRPr="00F07B3C" w:rsidRDefault="00BF187A" w:rsidP="00555349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A389C5" wp14:editId="1D196243">
                                  <wp:extent cx="4161802" cy="1408633"/>
                                  <wp:effectExtent l="0" t="0" r="0" b="1270"/>
                                  <wp:docPr id="11" name="Picture 11" descr="A computer screen capture&#10;&#10;Description automatically generated with low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A computer screen capture&#10;&#10;Description automatically generated with low confidenc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89631" cy="14180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E6B3D" w:rsidRPr="00DC7E8E">
                              <w:rPr>
                                <w:noProof/>
                                <w:color w:val="FFFFFF" w:themeColor="background1"/>
                              </w:rPr>
                              <w:br w:type="textWrapping" w:clear="all"/>
                            </w:r>
                            <w:r w:rsidR="005E6B3D" w:rsidRPr="00DC7E8E">
                              <w:rPr>
                                <w:noProof/>
                                <w:color w:val="FFFFFF" w:themeColor="background1"/>
                              </w:rPr>
                              <w:br w:type="textWrapping" w:clear="all"/>
                            </w:r>
                            <w:r w:rsidR="00297416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It involves using a list of </w:t>
                            </w:r>
                            <w:r w:rsidR="00D16356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models</w:t>
                            </w:r>
                            <w:r w:rsidR="0079059B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(dictionary)</w:t>
                            </w:r>
                            <w:r w:rsidR="008B546A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, looping over all the </w:t>
                            </w:r>
                            <w:r w:rsidR="0079059B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models,</w:t>
                            </w:r>
                            <w:r w:rsidR="008B546A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13CA1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and checking if any of those models cause the clause to become true. Once </w:t>
                            </w:r>
                            <w:r w:rsidR="0079059B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all the valid models have been found</w:t>
                            </w:r>
                            <w:r w:rsidR="00851BC4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, another check will be done to ensure that the query is true in all those valid models</w:t>
                            </w:r>
                            <w:r w:rsidR="00E813C7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. It returns a string ‘YES</w:t>
                            </w:r>
                            <w:r w:rsidR="00E82749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’</w:t>
                            </w:r>
                            <w:r w:rsidR="00E813C7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plus the number of models that entail those queries</w:t>
                            </w:r>
                            <w:r w:rsidR="00E82749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or ‘NO’ if there are no models that entail the query</w:t>
                            </w:r>
                            <w:r w:rsidR="00C12EE1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FAC43" id="_x0000_s1034" type="#_x0000_t202" style="position:absolute;margin-left:0;margin-top:311pt;width:448.2pt;height:327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" fillcolor="#476166 [3204]" strokecolor="#233032 [1604]" strokeweight="2pt">
                <v:textbox>
                  <w:txbxContent>
                    <w:p w14:paraId="7806DB66" w14:textId="38977939" w:rsidR="00DD278F" w:rsidRDefault="00DD278F" w:rsidP="00555349">
                      <w:pPr>
                        <w:pStyle w:val="Heading5"/>
                        <w:rPr>
                          <w:rFonts w:asciiTheme="minorHAnsi" w:hAnsiTheme="minorHAnsi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All three methods (TTC, FC, BC) takes in a query</w:t>
                      </w:r>
                      <w:r w:rsidR="001C02A1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in the form of a propositional symbol (e.g., ‘p’)</w:t>
                      </w:r>
                      <w:r w:rsidR="006E5E6C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. They all return </w:t>
                      </w:r>
                      <w:r w:rsidR="004E178B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either ‘YES’ or ‘NO’ followed by either number of models entailing the </w:t>
                      </w:r>
                      <w:r w:rsidR="00C12EE1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query,</w:t>
                      </w:r>
                      <w:r w:rsidR="004E178B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or the </w:t>
                      </w:r>
                      <w:r w:rsidR="00297416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nodes passed when chaining.</w:t>
                      </w:r>
                    </w:p>
                    <w:p w14:paraId="0FC11E9E" w14:textId="6C2F9227" w:rsidR="00D02272" w:rsidRPr="00BF187A" w:rsidRDefault="00E13D1E" w:rsidP="00555349">
                      <w:pPr>
                        <w:pStyle w:val="Heading5"/>
                        <w:rPr>
                          <w:rFonts w:asciiTheme="minorHAnsi" w:hAnsiTheme="minorHAnsi"/>
                          <w:color w:val="FFFFFF" w:themeColor="background1"/>
                          <w:sz w:val="24"/>
                          <w:szCs w:val="24"/>
                        </w:rPr>
                      </w:pPr>
                      <w:r w:rsidRPr="00BF187A">
                        <w:rPr>
                          <w:rFonts w:asciiTheme="minorHAnsi" w:hAnsiTheme="minorHAnsi"/>
                          <w:color w:val="FFFFFF" w:themeColor="background1"/>
                          <w:sz w:val="24"/>
                          <w:szCs w:val="24"/>
                        </w:rPr>
                        <w:t>Truth Table Checking</w:t>
                      </w:r>
                      <w:r w:rsidR="00D02272" w:rsidRPr="00BF187A">
                        <w:rPr>
                          <w:rFonts w:asciiTheme="minorHAnsi" w:hAnsiTheme="minorHAnsi"/>
                          <w:color w:val="FFFFFF" w:themeColor="background1"/>
                          <w:sz w:val="24"/>
                          <w:szCs w:val="24"/>
                        </w:rPr>
                        <w:t>:</w:t>
                      </w:r>
                    </w:p>
                    <w:p w14:paraId="607B93EF" w14:textId="26125859" w:rsidR="005E6B3D" w:rsidRPr="00F07B3C" w:rsidRDefault="00BF187A" w:rsidP="00555349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A389C5" wp14:editId="1D196243">
                            <wp:extent cx="4161802" cy="1408633"/>
                            <wp:effectExtent l="0" t="0" r="0" b="1270"/>
                            <wp:docPr id="11" name="Picture 11" descr="A computer screen capture&#10;&#10;Description automatically generated with low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A computer screen capture&#10;&#10;Description automatically generated with low confidenc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89631" cy="141805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E6B3D" w:rsidRPr="00DC7E8E">
                        <w:rPr>
                          <w:noProof/>
                          <w:color w:val="FFFFFF" w:themeColor="background1"/>
                        </w:rPr>
                        <w:br w:type="textWrapping" w:clear="all"/>
                      </w:r>
                      <w:r w:rsidR="005E6B3D" w:rsidRPr="00DC7E8E">
                        <w:rPr>
                          <w:noProof/>
                          <w:color w:val="FFFFFF" w:themeColor="background1"/>
                        </w:rPr>
                        <w:br w:type="textWrapping" w:clear="all"/>
                      </w:r>
                      <w:r w:rsidR="00297416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It involves using a list of </w:t>
                      </w:r>
                      <w:r w:rsidR="00D16356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models</w:t>
                      </w:r>
                      <w:r w:rsidR="0079059B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(dictionary)</w:t>
                      </w:r>
                      <w:r w:rsidR="008B546A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, looping over all the </w:t>
                      </w:r>
                      <w:r w:rsidR="0079059B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models,</w:t>
                      </w:r>
                      <w:r w:rsidR="008B546A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r w:rsidR="00F13CA1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and checking if any of those models cause the clause to become true. Once </w:t>
                      </w:r>
                      <w:r w:rsidR="0079059B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all the valid models have been found</w:t>
                      </w:r>
                      <w:r w:rsidR="00851BC4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, another check will be done to ensure that the query is true in all those valid models</w:t>
                      </w:r>
                      <w:r w:rsidR="00E813C7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. It returns a string ‘YES</w:t>
                      </w:r>
                      <w:r w:rsidR="00E82749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’</w:t>
                      </w:r>
                      <w:r w:rsidR="00E813C7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plus the number of models that entail those queries</w:t>
                      </w:r>
                      <w:r w:rsidR="00E82749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or ‘NO’ if there are no models that entail the query</w:t>
                      </w:r>
                      <w:r w:rsidR="00C12EE1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6291A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CC463DC" wp14:editId="127ECC87">
                <wp:simplePos x="0" y="0"/>
                <wp:positionH relativeFrom="margin">
                  <wp:align>center</wp:align>
                </wp:positionH>
                <wp:positionV relativeFrom="paragraph">
                  <wp:posOffset>5025</wp:posOffset>
                </wp:positionV>
                <wp:extent cx="3794760" cy="396240"/>
                <wp:effectExtent l="0" t="0" r="15240" b="2286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F3B38" w14:textId="22B6FBDB" w:rsidR="0036291A" w:rsidRPr="00AD7F86" w:rsidRDefault="007A76DB" w:rsidP="0036291A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Method</w:t>
                            </w:r>
                            <w:r w:rsidR="00057299">
                              <w:rPr>
                                <w:sz w:val="36"/>
                                <w:szCs w:val="36"/>
                                <w:lang w:val="en-AU"/>
                              </w:rPr>
                              <w:t>s/</w:t>
                            </w:r>
                            <w:r w:rsidR="0036291A">
                              <w:rPr>
                                <w:sz w:val="36"/>
                                <w:szCs w:val="36"/>
                                <w:lang w:val="en-AU"/>
                              </w:rPr>
                              <w:t>Test Cases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463DC" id="_x0000_s1035" type="#_x0000_t202" style="position:absolute;margin-left:0;margin-top:.4pt;width:298.8pt;height:31.2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VoDNgIAAJ0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" fillcolor="white [3201]" strokecolor="#476166 [3204]" strokeweight="2pt">
                <v:textbox>
                  <w:txbxContent>
                    <w:p w14:paraId="3A0F3B38" w14:textId="22B6FBDB" w:rsidR="0036291A" w:rsidRPr="00AD7F86" w:rsidRDefault="007A76DB" w:rsidP="0036291A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Method</w:t>
                      </w:r>
                      <w:r w:rsidR="00057299">
                        <w:rPr>
                          <w:sz w:val="36"/>
                          <w:szCs w:val="36"/>
                          <w:lang w:val="en-AU"/>
                        </w:rPr>
                        <w:t>s/</w:t>
                      </w:r>
                      <w:r w:rsidR="0036291A">
                        <w:rPr>
                          <w:sz w:val="36"/>
                          <w:szCs w:val="36"/>
                          <w:lang w:val="en-AU"/>
                        </w:rPr>
                        <w:t>Test Cases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58E4">
        <w:br w:type="page"/>
      </w:r>
      <w:r w:rsidR="0005580C">
        <w:lastRenderedPageBreak/>
        <w:t xml:space="preserve"> </w:t>
      </w:r>
    </w:p>
    <w:p w14:paraId="1410E586" w14:textId="1D4BDC75" w:rsidR="00B058E4" w:rsidRDefault="00E82749" w:rsidP="00BD273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2552F07" wp14:editId="1D58226F">
                <wp:simplePos x="0" y="0"/>
                <wp:positionH relativeFrom="margin">
                  <wp:align>center</wp:align>
                </wp:positionH>
                <wp:positionV relativeFrom="paragraph">
                  <wp:posOffset>5025</wp:posOffset>
                </wp:positionV>
                <wp:extent cx="3794760" cy="396240"/>
                <wp:effectExtent l="0" t="0" r="15240" b="2286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9DA4F5" w14:textId="7F18BD85" w:rsidR="00E82749" w:rsidRPr="00AD7F86" w:rsidRDefault="00E82749" w:rsidP="00E82749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Implementation</w:t>
                            </w: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 xml:space="preserve"> – </w:t>
                            </w: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Methods</w:t>
                            </w: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 xml:space="preserve"> (Cont.)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52F07" id="_x0000_s1036" type="#_x0000_t202" style="position:absolute;margin-left:0;margin-top:.4pt;width:298.8pt;height:31.2pt;z-index:2516920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bhNgIAAJ4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" fillcolor="white [3201]" strokecolor="#476166 [3204]" strokeweight="2pt">
                <v:textbox>
                  <w:txbxContent>
                    <w:p w14:paraId="1E9DA4F5" w14:textId="7F18BD85" w:rsidR="00E82749" w:rsidRPr="00AD7F86" w:rsidRDefault="00E82749" w:rsidP="00E82749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Implementation</w:t>
                      </w:r>
                      <w:r>
                        <w:rPr>
                          <w:sz w:val="36"/>
                          <w:szCs w:val="36"/>
                          <w:lang w:val="en-AU"/>
                        </w:rPr>
                        <w:t xml:space="preserve"> – </w:t>
                      </w:r>
                      <w:r>
                        <w:rPr>
                          <w:sz w:val="36"/>
                          <w:szCs w:val="36"/>
                          <w:lang w:val="en-AU"/>
                        </w:rPr>
                        <w:t>Methods</w:t>
                      </w:r>
                      <w:r>
                        <w:rPr>
                          <w:sz w:val="36"/>
                          <w:szCs w:val="36"/>
                          <w:lang w:val="en-AU"/>
                        </w:rPr>
                        <w:t xml:space="preserve"> (Cont.)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22CA5F" w14:textId="78CA47BE" w:rsidR="00B058E4" w:rsidRDefault="00E8274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32F2DE7" wp14:editId="3EEC4A4E">
                <wp:simplePos x="0" y="0"/>
                <wp:positionH relativeFrom="margin">
                  <wp:posOffset>568325</wp:posOffset>
                </wp:positionH>
                <wp:positionV relativeFrom="paragraph">
                  <wp:posOffset>436880</wp:posOffset>
                </wp:positionV>
                <wp:extent cx="5692140" cy="7458075"/>
                <wp:effectExtent l="0" t="0" r="2286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4580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0AF2C" w14:textId="77777777" w:rsidR="00E402EA" w:rsidRPr="00E402EA" w:rsidRDefault="00E82749" w:rsidP="00E82749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E402EA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Fo</w:t>
                            </w:r>
                            <w:r w:rsidR="00E402EA" w:rsidRPr="00E402EA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rward Chaining:</w:t>
                            </w:r>
                          </w:p>
                          <w:p w14:paraId="2E998ED9" w14:textId="44864845" w:rsidR="00E82749" w:rsidRPr="0037350B" w:rsidRDefault="00815C21" w:rsidP="00E82749">
                            <w:pPr>
                              <w:pStyle w:val="Heading5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081A5E" wp14:editId="4941F6BC">
                                  <wp:extent cx="4039263" cy="1593415"/>
                                  <wp:effectExtent l="0" t="0" r="0" b="6985"/>
                                  <wp:docPr id="19" name="Picture 19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Picture 19" descr="Tex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42410" cy="15946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82749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409DAD2" w14:textId="77777777" w:rsidR="00E82749" w:rsidRDefault="00E82749" w:rsidP="00E82749"/>
                          <w:p w14:paraId="1941B9CC" w14:textId="4E253E7A" w:rsidR="00E402EA" w:rsidRDefault="00E402EA" w:rsidP="00E82749">
                            <w:r>
                              <w:t xml:space="preserve">It creates a copy of the knowledge base and </w:t>
                            </w:r>
                            <w:r w:rsidR="00B23C7E">
                              <w:t>finds all the propositional symbols assumed to be true (</w:t>
                            </w:r>
                            <w:r w:rsidR="007D1005">
                              <w:t>clauses with a single symbol</w:t>
                            </w:r>
                            <w:r w:rsidR="00B23C7E">
                              <w:t>)</w:t>
                            </w:r>
                            <w:r w:rsidR="0014005D">
                              <w:t xml:space="preserve"> and adds it to a list of symbols entailed</w:t>
                            </w:r>
                            <w:r w:rsidR="007D1005">
                              <w:t xml:space="preserve">. </w:t>
                            </w:r>
                            <w:r w:rsidR="00DC034B">
                              <w:t xml:space="preserve">A while loop continues until the query </w:t>
                            </w:r>
                            <w:r w:rsidR="005A6CB5">
                              <w:t xml:space="preserve">is </w:t>
                            </w:r>
                            <w:r w:rsidR="00FE663A">
                              <w:t>added to symbols entailed</w:t>
                            </w:r>
                            <w:r w:rsidR="005A6CB5">
                              <w:t>.</w:t>
                            </w:r>
                            <w:r w:rsidR="00CE0DF1">
                              <w:t xml:space="preserve"> </w:t>
                            </w:r>
                            <w:r w:rsidR="00146D6A">
                              <w:t xml:space="preserve">The function loops through all the clauses in the KB and </w:t>
                            </w:r>
                            <w:r w:rsidR="00A436F7">
                              <w:t>checks if the head of the clause it true, if it is, the tail of the clause will be added to</w:t>
                            </w:r>
                            <w:r w:rsidR="0014005D">
                              <w:t xml:space="preserve"> a list of symbols found to be entailed. </w:t>
                            </w:r>
                            <w:r w:rsidR="00165303">
                              <w:t>If there is no valid query, returns ‘NO’, otherwise it ret</w:t>
                            </w:r>
                            <w:r w:rsidR="003170AF">
                              <w:t xml:space="preserve">urns </w:t>
                            </w:r>
                            <w:r w:rsidR="00815C21">
                              <w:t xml:space="preserve">‘YES’ and the list of symbols entailed. </w:t>
                            </w:r>
                          </w:p>
                          <w:p w14:paraId="470CD59E" w14:textId="3A96B7E6" w:rsidR="00815C21" w:rsidRPr="00E402EA" w:rsidRDefault="00815C21" w:rsidP="00815C21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Back</w:t>
                            </w:r>
                            <w:r w:rsidRPr="00E402EA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ward Chaining:</w:t>
                            </w:r>
                          </w:p>
                          <w:p w14:paraId="08C6A0A0" w14:textId="423954DA" w:rsidR="00815C21" w:rsidRDefault="000B3F51" w:rsidP="00E827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CBED6F" wp14:editId="39246015">
                                  <wp:extent cx="3561515" cy="2067340"/>
                                  <wp:effectExtent l="0" t="0" r="1270" b="9525"/>
                                  <wp:docPr id="21" name="Picture 21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 descr="Tex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0512" cy="2078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6ECE6C" w14:textId="77777777" w:rsidR="000B3F51" w:rsidRDefault="000B3F51" w:rsidP="00E82749"/>
                          <w:p w14:paraId="56456611" w14:textId="757678DC" w:rsidR="000B3F51" w:rsidRPr="00E402EA" w:rsidRDefault="000B3F51" w:rsidP="00E82749">
                            <w:r>
                              <w:t xml:space="preserve">Creates a copy </w:t>
                            </w:r>
                            <w:r w:rsidR="00521966">
                              <w:t xml:space="preserve">of the knowledge base and keeps track of symbols that need to be proved, starting with the query. </w:t>
                            </w:r>
                            <w:r w:rsidR="001344A5">
                              <w:t>It loops through all the values to be proved and all the clauses, checking if the value</w:t>
                            </w:r>
                            <w:r w:rsidR="008E7802">
                              <w:t xml:space="preserve"> can be found in the tail of a clause. It then checks if the head of clause contains </w:t>
                            </w:r>
                            <w:r w:rsidR="009869F1">
                              <w:t xml:space="preserve">logic that has already been proved, extends visited </w:t>
                            </w:r>
                            <w:r w:rsidR="00A7380B">
                              <w:t>with the CP</w:t>
                            </w:r>
                            <w:r w:rsidR="00921149">
                              <w:t xml:space="preserve"> value</w:t>
                            </w:r>
                            <w:r w:rsidR="00A7380B">
                              <w:t>s</w:t>
                            </w:r>
                            <w:r w:rsidR="00921149">
                              <w:t xml:space="preserve"> </w:t>
                            </w:r>
                            <w:r w:rsidR="009869F1">
                              <w:t>and returns ‘YES’ plus the list of visited nodes</w:t>
                            </w:r>
                            <w:r w:rsidR="00A7380B">
                              <w:t xml:space="preserve">. If after looping </w:t>
                            </w:r>
                            <w:r w:rsidR="006826F7">
                              <w:t xml:space="preserve">through all the values in CP and clauses, there is </w:t>
                            </w:r>
                            <w:r w:rsidR="00AB7568">
                              <w:t xml:space="preserve">no valid </w:t>
                            </w:r>
                            <w:r w:rsidR="00126F6C">
                              <w:t>next value to prove, the function returns ‘NO’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F2DE7" id="_x0000_s1037" type="#_x0000_t202" style="position:absolute;margin-left:44.75pt;margin-top:34.4pt;width:448.2pt;height:587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" fillcolor="#9bb5ba [1620]" strokecolor="#435b60 [3044]">
                <v:fill color2="#e1e8ea [500]" rotate="t" angle="180" colors="0 #bbc9cc;22938f #d0d9db;1 #edf1f1" focus="100%" type="gradient"/>
                <v:textbox>
                  <w:txbxContent>
                    <w:p w14:paraId="4160AF2C" w14:textId="77777777" w:rsidR="00E402EA" w:rsidRPr="00E402EA" w:rsidRDefault="00E82749" w:rsidP="00E82749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 w:rsidRPr="00E402EA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Fo</w:t>
                      </w:r>
                      <w:r w:rsidR="00E402EA" w:rsidRPr="00E402EA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rward Chaining:</w:t>
                      </w:r>
                    </w:p>
                    <w:p w14:paraId="2E998ED9" w14:textId="44864845" w:rsidR="00E82749" w:rsidRPr="0037350B" w:rsidRDefault="00815C21" w:rsidP="00E82749">
                      <w:pPr>
                        <w:pStyle w:val="Heading5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081A5E" wp14:editId="4941F6BC">
                            <wp:extent cx="4039263" cy="1593415"/>
                            <wp:effectExtent l="0" t="0" r="0" b="6985"/>
                            <wp:docPr id="19" name="Picture 19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Picture 19" descr="Tex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42410" cy="15946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82749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409DAD2" w14:textId="77777777" w:rsidR="00E82749" w:rsidRDefault="00E82749" w:rsidP="00E82749"/>
                    <w:p w14:paraId="1941B9CC" w14:textId="4E253E7A" w:rsidR="00E402EA" w:rsidRDefault="00E402EA" w:rsidP="00E82749">
                      <w:r>
                        <w:t xml:space="preserve">It creates a copy of the knowledge base and </w:t>
                      </w:r>
                      <w:r w:rsidR="00B23C7E">
                        <w:t>finds all the propositional symbols assumed to be true (</w:t>
                      </w:r>
                      <w:r w:rsidR="007D1005">
                        <w:t>clauses with a single symbol</w:t>
                      </w:r>
                      <w:r w:rsidR="00B23C7E">
                        <w:t>)</w:t>
                      </w:r>
                      <w:r w:rsidR="0014005D">
                        <w:t xml:space="preserve"> and adds it to a list of symbols entailed</w:t>
                      </w:r>
                      <w:r w:rsidR="007D1005">
                        <w:t xml:space="preserve">. </w:t>
                      </w:r>
                      <w:r w:rsidR="00DC034B">
                        <w:t xml:space="preserve">A while loop continues until the query </w:t>
                      </w:r>
                      <w:r w:rsidR="005A6CB5">
                        <w:t xml:space="preserve">is </w:t>
                      </w:r>
                      <w:r w:rsidR="00FE663A">
                        <w:t>added to symbols entailed</w:t>
                      </w:r>
                      <w:r w:rsidR="005A6CB5">
                        <w:t>.</w:t>
                      </w:r>
                      <w:r w:rsidR="00CE0DF1">
                        <w:t xml:space="preserve"> </w:t>
                      </w:r>
                      <w:r w:rsidR="00146D6A">
                        <w:t xml:space="preserve">The function loops through all the clauses in the KB and </w:t>
                      </w:r>
                      <w:r w:rsidR="00A436F7">
                        <w:t>checks if the head of the clause it true, if it is, the tail of the clause will be added to</w:t>
                      </w:r>
                      <w:r w:rsidR="0014005D">
                        <w:t xml:space="preserve"> a list of symbols found to be entailed. </w:t>
                      </w:r>
                      <w:r w:rsidR="00165303">
                        <w:t>If there is no valid query, returns ‘NO’, otherwise it ret</w:t>
                      </w:r>
                      <w:r w:rsidR="003170AF">
                        <w:t xml:space="preserve">urns </w:t>
                      </w:r>
                      <w:r w:rsidR="00815C21">
                        <w:t xml:space="preserve">‘YES’ and the list of symbols entailed. </w:t>
                      </w:r>
                    </w:p>
                    <w:p w14:paraId="470CD59E" w14:textId="3A96B7E6" w:rsidR="00815C21" w:rsidRPr="00E402EA" w:rsidRDefault="00815C21" w:rsidP="00815C21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Back</w:t>
                      </w:r>
                      <w:r w:rsidRPr="00E402EA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ward Chaining:</w:t>
                      </w:r>
                    </w:p>
                    <w:p w14:paraId="08C6A0A0" w14:textId="423954DA" w:rsidR="00815C21" w:rsidRDefault="000B3F51" w:rsidP="00E82749">
                      <w:r>
                        <w:rPr>
                          <w:noProof/>
                        </w:rPr>
                        <w:drawing>
                          <wp:inline distT="0" distB="0" distL="0" distR="0" wp14:anchorId="04CBED6F" wp14:editId="39246015">
                            <wp:extent cx="3561515" cy="2067340"/>
                            <wp:effectExtent l="0" t="0" r="1270" b="9525"/>
                            <wp:docPr id="21" name="Picture 21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 descr="Tex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80512" cy="2078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6ECE6C" w14:textId="77777777" w:rsidR="000B3F51" w:rsidRDefault="000B3F51" w:rsidP="00E82749"/>
                    <w:p w14:paraId="56456611" w14:textId="757678DC" w:rsidR="000B3F51" w:rsidRPr="00E402EA" w:rsidRDefault="000B3F51" w:rsidP="00E82749">
                      <w:r>
                        <w:t xml:space="preserve">Creates a copy </w:t>
                      </w:r>
                      <w:r w:rsidR="00521966">
                        <w:t xml:space="preserve">of the knowledge base and keeps track of symbols that need to be proved, starting with the query. </w:t>
                      </w:r>
                      <w:r w:rsidR="001344A5">
                        <w:t>It loops through all the values to be proved and all the clauses, checking if the value</w:t>
                      </w:r>
                      <w:r w:rsidR="008E7802">
                        <w:t xml:space="preserve"> can be found in the tail of a clause. It then checks if the head of clause contains </w:t>
                      </w:r>
                      <w:r w:rsidR="009869F1">
                        <w:t xml:space="preserve">logic that has already been proved, extends visited </w:t>
                      </w:r>
                      <w:r w:rsidR="00A7380B">
                        <w:t>with the CP</w:t>
                      </w:r>
                      <w:r w:rsidR="00921149">
                        <w:t xml:space="preserve"> value</w:t>
                      </w:r>
                      <w:r w:rsidR="00A7380B">
                        <w:t>s</w:t>
                      </w:r>
                      <w:r w:rsidR="00921149">
                        <w:t xml:space="preserve"> </w:t>
                      </w:r>
                      <w:r w:rsidR="009869F1">
                        <w:t>and returns ‘YES’ plus the list of visited nodes</w:t>
                      </w:r>
                      <w:r w:rsidR="00A7380B">
                        <w:t xml:space="preserve">. If after looping </w:t>
                      </w:r>
                      <w:r w:rsidR="006826F7">
                        <w:t xml:space="preserve">through all the values in CP and clauses, there is </w:t>
                      </w:r>
                      <w:r w:rsidR="00AB7568">
                        <w:t xml:space="preserve">no valid </w:t>
                      </w:r>
                      <w:r w:rsidR="00126F6C">
                        <w:t>next value to prove, the function returns ‘NO’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058E4">
        <w:br w:type="page"/>
      </w:r>
    </w:p>
    <w:p w14:paraId="19121080" w14:textId="58F32A45" w:rsidR="00C80E77" w:rsidRDefault="00C80E77" w:rsidP="00BD2737"/>
    <w:p w14:paraId="2C1FB5A1" w14:textId="040097A6" w:rsidR="00C80E77" w:rsidRDefault="00D35F83" w:rsidP="00BD273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C1576DE" wp14:editId="25C661BF">
                <wp:simplePos x="0" y="0"/>
                <wp:positionH relativeFrom="margin">
                  <wp:align>center</wp:align>
                </wp:positionH>
                <wp:positionV relativeFrom="paragraph">
                  <wp:posOffset>11952</wp:posOffset>
                </wp:positionV>
                <wp:extent cx="3794760" cy="396240"/>
                <wp:effectExtent l="0" t="0" r="15240" b="2286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FF928" w14:textId="13896F49" w:rsidR="00D35F83" w:rsidRPr="00AD7F86" w:rsidRDefault="00D35F83" w:rsidP="00D35F83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 xml:space="preserve">Implementation – </w:t>
                            </w:r>
                            <w:r w:rsidR="00886D99">
                              <w:rPr>
                                <w:sz w:val="36"/>
                                <w:szCs w:val="36"/>
                                <w:lang w:val="en-AU"/>
                              </w:rPr>
                              <w:t>Utilities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576DE" id="_x0000_s1038" type="#_x0000_t202" style="position:absolute;margin-left:0;margin-top:.95pt;width:298.8pt;height:31.2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" fillcolor="white [3201]" strokecolor="#476166 [3204]" strokeweight="2pt">
                <v:textbox>
                  <w:txbxContent>
                    <w:p w14:paraId="732FF928" w14:textId="13896F49" w:rsidR="00D35F83" w:rsidRPr="00AD7F86" w:rsidRDefault="00D35F83" w:rsidP="00D35F83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 xml:space="preserve">Implementation – </w:t>
                      </w:r>
                      <w:r w:rsidR="00886D99">
                        <w:rPr>
                          <w:sz w:val="36"/>
                          <w:szCs w:val="36"/>
                          <w:lang w:val="en-AU"/>
                        </w:rPr>
                        <w:t>Utilities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446189" w14:textId="51C9A601" w:rsidR="00C80E77" w:rsidRDefault="00C80E77" w:rsidP="00BD2737"/>
    <w:p w14:paraId="64907404" w14:textId="273B4627" w:rsidR="00C80E77" w:rsidRDefault="00C80E77" w:rsidP="00BD2737"/>
    <w:p w14:paraId="1AB92942" w14:textId="398AABED" w:rsidR="00C80E77" w:rsidRDefault="00C80E77" w:rsidP="00BD2737"/>
    <w:p w14:paraId="13FB6D74" w14:textId="2BE0B7C5" w:rsidR="00C80E77" w:rsidRDefault="00A474E2" w:rsidP="00BD273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BFE2A01" wp14:editId="36E792EF">
                <wp:simplePos x="0" y="0"/>
                <wp:positionH relativeFrom="margin">
                  <wp:align>center</wp:align>
                </wp:positionH>
                <wp:positionV relativeFrom="paragraph">
                  <wp:posOffset>-146050</wp:posOffset>
                </wp:positionV>
                <wp:extent cx="5692140" cy="7856220"/>
                <wp:effectExtent l="0" t="0" r="22860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8562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DA9C2" w14:textId="55B35E03" w:rsidR="00B758E4" w:rsidRDefault="00A474E2" w:rsidP="00A474E2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E07DF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C</w:t>
                            </w:r>
                            <w:r w:rsidR="00B758E4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 xml:space="preserve">reate </w:t>
                            </w:r>
                            <w:r w:rsidR="005A7DDD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="00B758E4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Table</w:t>
                            </w:r>
                            <w:r w:rsidR="005A7DDD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 xml:space="preserve"> of Possible Combinations</w:t>
                            </w:r>
                            <w:r w:rsidR="00B758E4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A2B53E8" w14:textId="4211B46A" w:rsidR="004E1EEF" w:rsidRPr="004E1EEF" w:rsidRDefault="00B758E4" w:rsidP="004E1EEF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F08488" wp14:editId="1C55BDE5">
                                  <wp:extent cx="5288001" cy="342900"/>
                                  <wp:effectExtent l="0" t="0" r="825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4219" cy="3951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474E2">
                              <w:rPr>
                                <w:noProof/>
                              </w:rPr>
                              <w:br w:type="textWrapping" w:clear="all"/>
                            </w:r>
                            <w:r w:rsidRPr="006E07DF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C</w:t>
                            </w:r>
                            <w:r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 xml:space="preserve">reate </w:t>
                            </w:r>
                            <w:r w:rsidR="005A7DDD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 xml:space="preserve">a </w:t>
                            </w:r>
                            <w:r w:rsidR="00134865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Truth Table</w:t>
                            </w:r>
                            <w:r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03C2A147" w14:textId="37C66CD2" w:rsidR="00691AA2" w:rsidRPr="00691AA2" w:rsidRDefault="007F0009" w:rsidP="00691AA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0FA9D7" wp14:editId="252FB365">
                                  <wp:extent cx="5293538" cy="850790"/>
                                  <wp:effectExtent l="0" t="0" r="2540" b="6985"/>
                                  <wp:docPr id="33" name="Picture 33" descr="A screenshot of a computer screen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Picture 33" descr="A screenshot of a computer screen&#10;&#10;Description automatically generated with medium confidenc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46461" cy="8753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42624" w14:textId="699D261B" w:rsidR="00B758E4" w:rsidRDefault="00B758E4" w:rsidP="00B758E4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E07DF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C</w:t>
                            </w:r>
                            <w:r w:rsidR="00134865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 xml:space="preserve">heck </w:t>
                            </w:r>
                            <w:r w:rsidR="005A7DDD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if Single Statement is True/False</w:t>
                            </w:r>
                            <w:r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1830434" w14:textId="70BE6B08" w:rsidR="007F0009" w:rsidRPr="007F0009" w:rsidRDefault="007F0009" w:rsidP="007F000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0C4188" wp14:editId="64A89C8F">
                                  <wp:extent cx="5293360" cy="2446248"/>
                                  <wp:effectExtent l="0" t="0" r="2540" b="0"/>
                                  <wp:docPr id="34" name="Picture 34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Picture 34" descr="Tex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2966" cy="25015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32B748F" w14:textId="5FC79A4E" w:rsidR="00B758E4" w:rsidRDefault="00134865" w:rsidP="00B758E4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Simplify</w:t>
                            </w:r>
                            <w:r w:rsidR="005A7DDD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 xml:space="preserve"> a Clause</w:t>
                            </w:r>
                            <w:r w:rsidR="00B758E4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2408D1B" w14:textId="43229F9B" w:rsidR="00AB06DD" w:rsidRPr="00AB06DD" w:rsidRDefault="00AB06DD" w:rsidP="00AB06D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D119C9" wp14:editId="4BB5FC99">
                                  <wp:extent cx="5287645" cy="2128896"/>
                                  <wp:effectExtent l="0" t="0" r="8255" b="5080"/>
                                  <wp:docPr id="35" name="Picture 35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Picture 35" descr="Tex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73702" cy="21635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E634A5" w14:textId="77777777" w:rsidR="00B758E4" w:rsidRPr="00B758E4" w:rsidRDefault="00B758E4" w:rsidP="00B758E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E2A01" id="_x0000_s1039" type="#_x0000_t202" style="position:absolute;margin-left:0;margin-top:-11.5pt;width:448.2pt;height:618.6pt;z-index:251696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" fillcolor="#476166 [3204]" strokecolor="#233032 [1604]" strokeweight="2pt">
                <v:textbox>
                  <w:txbxContent>
                    <w:p w14:paraId="00DDA9C2" w14:textId="55B35E03" w:rsidR="00B758E4" w:rsidRDefault="00A474E2" w:rsidP="00A474E2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 w:rsidRPr="006E07DF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C</w:t>
                      </w:r>
                      <w:r w:rsidR="00B758E4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 xml:space="preserve">reate </w:t>
                      </w:r>
                      <w:r w:rsidR="005A7DDD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 xml:space="preserve">a </w:t>
                      </w:r>
                      <w:r w:rsidR="00B758E4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Table</w:t>
                      </w:r>
                      <w:r w:rsidR="005A7DDD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 xml:space="preserve"> of Possible Combinations</w:t>
                      </w:r>
                      <w:r w:rsidR="00B758E4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:</w:t>
                      </w:r>
                    </w:p>
                    <w:p w14:paraId="5A2B53E8" w14:textId="4211B46A" w:rsidR="004E1EEF" w:rsidRPr="004E1EEF" w:rsidRDefault="00B758E4" w:rsidP="004E1EEF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F08488" wp14:editId="1C55BDE5">
                            <wp:extent cx="5288001" cy="342900"/>
                            <wp:effectExtent l="0" t="0" r="825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4219" cy="3951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474E2">
                        <w:rPr>
                          <w:noProof/>
                        </w:rPr>
                        <w:br w:type="textWrapping" w:clear="all"/>
                      </w:r>
                      <w:r w:rsidRPr="006E07DF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C</w:t>
                      </w:r>
                      <w:r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 xml:space="preserve">reate </w:t>
                      </w:r>
                      <w:r w:rsidR="005A7DDD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 xml:space="preserve">a </w:t>
                      </w:r>
                      <w:r w:rsidR="00134865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Truth Table</w:t>
                      </w:r>
                      <w:r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:</w:t>
                      </w:r>
                    </w:p>
                    <w:p w14:paraId="03C2A147" w14:textId="37C66CD2" w:rsidR="00691AA2" w:rsidRPr="00691AA2" w:rsidRDefault="007F0009" w:rsidP="00691AA2">
                      <w:r>
                        <w:rPr>
                          <w:noProof/>
                        </w:rPr>
                        <w:drawing>
                          <wp:inline distT="0" distB="0" distL="0" distR="0" wp14:anchorId="270FA9D7" wp14:editId="252FB365">
                            <wp:extent cx="5293538" cy="850790"/>
                            <wp:effectExtent l="0" t="0" r="2540" b="6985"/>
                            <wp:docPr id="33" name="Picture 33" descr="A screenshot of a computer screen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Picture 33" descr="A screenshot of a computer screen&#10;&#10;Description automatically generated with medium confidenc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46461" cy="8753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42624" w14:textId="699D261B" w:rsidR="00B758E4" w:rsidRDefault="00B758E4" w:rsidP="00B758E4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 w:rsidRPr="006E07DF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C</w:t>
                      </w:r>
                      <w:r w:rsidR="00134865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 xml:space="preserve">heck </w:t>
                      </w:r>
                      <w:r w:rsidR="005A7DDD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if Single Statement is True/False</w:t>
                      </w:r>
                      <w:r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:</w:t>
                      </w:r>
                    </w:p>
                    <w:p w14:paraId="51830434" w14:textId="70BE6B08" w:rsidR="007F0009" w:rsidRPr="007F0009" w:rsidRDefault="007F0009" w:rsidP="007F0009">
                      <w:r>
                        <w:rPr>
                          <w:noProof/>
                        </w:rPr>
                        <w:drawing>
                          <wp:inline distT="0" distB="0" distL="0" distR="0" wp14:anchorId="750C4188" wp14:editId="64A89C8F">
                            <wp:extent cx="5293360" cy="2446248"/>
                            <wp:effectExtent l="0" t="0" r="2540" b="0"/>
                            <wp:docPr id="34" name="Picture 34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Picture 34" descr="Tex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2966" cy="25015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32B748F" w14:textId="5FC79A4E" w:rsidR="00B758E4" w:rsidRDefault="00134865" w:rsidP="00B758E4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Simplify</w:t>
                      </w:r>
                      <w:r w:rsidR="005A7DDD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 xml:space="preserve"> a Clause</w:t>
                      </w:r>
                      <w:r w:rsidR="00B758E4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:</w:t>
                      </w:r>
                    </w:p>
                    <w:p w14:paraId="42408D1B" w14:textId="43229F9B" w:rsidR="00AB06DD" w:rsidRPr="00AB06DD" w:rsidRDefault="00AB06DD" w:rsidP="00AB06DD">
                      <w:r>
                        <w:rPr>
                          <w:noProof/>
                        </w:rPr>
                        <w:drawing>
                          <wp:inline distT="0" distB="0" distL="0" distR="0" wp14:anchorId="4DD119C9" wp14:editId="4BB5FC99">
                            <wp:extent cx="5287645" cy="2128896"/>
                            <wp:effectExtent l="0" t="0" r="8255" b="5080"/>
                            <wp:docPr id="35" name="Picture 35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Picture 35" descr="Tex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73702" cy="21635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E634A5" w14:textId="77777777" w:rsidR="00B758E4" w:rsidRPr="00B758E4" w:rsidRDefault="00B758E4" w:rsidP="00B758E4"/>
                  </w:txbxContent>
                </v:textbox>
                <w10:wrap type="square" anchorx="margin"/>
              </v:shape>
            </w:pict>
          </mc:Fallback>
        </mc:AlternateContent>
      </w:r>
    </w:p>
    <w:p w14:paraId="0D8AC6A9" w14:textId="110C2E50" w:rsidR="00C80E77" w:rsidRDefault="00C80E77" w:rsidP="00BD2737"/>
    <w:p w14:paraId="7075791B" w14:textId="3F0C4031" w:rsidR="00C80E77" w:rsidRDefault="00C80E77" w:rsidP="00BD2737"/>
    <w:p w14:paraId="46441A14" w14:textId="76F1F310" w:rsidR="00C80E77" w:rsidRDefault="00C80E77" w:rsidP="00BD2737"/>
    <w:p w14:paraId="211DCEB8" w14:textId="0A874F79" w:rsidR="00C80E77" w:rsidRDefault="00C80E77" w:rsidP="00BD2737"/>
    <w:p w14:paraId="27619E8A" w14:textId="1F498EF7" w:rsidR="00C80E77" w:rsidRDefault="00C80E77" w:rsidP="00BD2737"/>
    <w:p w14:paraId="6CD718F2" w14:textId="5A2A8297" w:rsidR="00BD2737" w:rsidRDefault="00BD2737" w:rsidP="00BD2737"/>
    <w:p w14:paraId="6B21DF29" w14:textId="77777777" w:rsidR="005E0D88" w:rsidRPr="005E0D88" w:rsidRDefault="005E0D88" w:rsidP="005E0D88"/>
    <w:p w14:paraId="44C1A6AA" w14:textId="77777777" w:rsidR="005E0D88" w:rsidRPr="005E0D88" w:rsidRDefault="005E0D88" w:rsidP="005E0D88"/>
    <w:p w14:paraId="76B0541A" w14:textId="77777777" w:rsidR="005E0D88" w:rsidRPr="005E0D88" w:rsidRDefault="005E0D88" w:rsidP="005E0D88"/>
    <w:p w14:paraId="7E01A85C" w14:textId="77777777" w:rsidR="005E0D88" w:rsidRPr="005E0D88" w:rsidRDefault="005E0D88" w:rsidP="005E0D88"/>
    <w:p w14:paraId="6D2D62E7" w14:textId="77777777" w:rsidR="005E0D88" w:rsidRPr="005E0D88" w:rsidRDefault="005E0D88" w:rsidP="005E0D88"/>
    <w:p w14:paraId="62A3080B" w14:textId="77777777" w:rsidR="005E0D88" w:rsidRPr="005E0D88" w:rsidRDefault="005E0D88" w:rsidP="005E0D88"/>
    <w:p w14:paraId="5DAFF451" w14:textId="77777777" w:rsidR="005E0D88" w:rsidRPr="005E0D88" w:rsidRDefault="005E0D88" w:rsidP="005E0D88"/>
    <w:p w14:paraId="2BEF34C6" w14:textId="77777777" w:rsidR="005E0D88" w:rsidRPr="005E0D88" w:rsidRDefault="005E0D88" w:rsidP="005E0D88"/>
    <w:p w14:paraId="28D7328F" w14:textId="77777777" w:rsidR="005E0D88" w:rsidRPr="005E0D88" w:rsidRDefault="005E0D88" w:rsidP="005E0D88"/>
    <w:p w14:paraId="46E49F49" w14:textId="77777777" w:rsidR="005E0D88" w:rsidRPr="005E0D88" w:rsidRDefault="005E0D88" w:rsidP="005E0D88"/>
    <w:p w14:paraId="0FB2C7AF" w14:textId="77777777" w:rsidR="005E0D88" w:rsidRPr="005E0D88" w:rsidRDefault="005E0D88" w:rsidP="005E0D88"/>
    <w:p w14:paraId="06CCF1DE" w14:textId="77777777" w:rsidR="005E0D88" w:rsidRPr="005E0D88" w:rsidRDefault="005E0D88" w:rsidP="005E0D88"/>
    <w:p w14:paraId="40627A32" w14:textId="77777777" w:rsidR="005E0D88" w:rsidRPr="005E0D88" w:rsidRDefault="005E0D88" w:rsidP="005E0D88"/>
    <w:p w14:paraId="3D2CC250" w14:textId="77777777" w:rsidR="005E0D88" w:rsidRPr="005E0D88" w:rsidRDefault="005E0D88" w:rsidP="005E0D88"/>
    <w:p w14:paraId="738E48A4" w14:textId="77777777" w:rsidR="005E0D88" w:rsidRPr="005E0D88" w:rsidRDefault="005E0D88" w:rsidP="005E0D88"/>
    <w:p w14:paraId="06AD59FF" w14:textId="77777777" w:rsidR="005E0D88" w:rsidRPr="005E0D88" w:rsidRDefault="005E0D88" w:rsidP="005E0D88"/>
    <w:p w14:paraId="2C7D9D4D" w14:textId="77777777" w:rsidR="005E0D88" w:rsidRDefault="005E0D88" w:rsidP="005E0D88"/>
    <w:p w14:paraId="5EF8A81B" w14:textId="77777777" w:rsidR="005E0D88" w:rsidRDefault="005E0D88" w:rsidP="005E0D88"/>
    <w:p w14:paraId="7181D458" w14:textId="5CCC56CB" w:rsidR="005E0D88" w:rsidRDefault="005E0D88" w:rsidP="005E0D88"/>
    <w:p w14:paraId="262A9C77" w14:textId="77777777" w:rsidR="005E0D88" w:rsidRDefault="005E0D88">
      <w:r>
        <w:br w:type="page"/>
      </w:r>
    </w:p>
    <w:p w14:paraId="76816353" w14:textId="0F6900DA" w:rsidR="005E0D88" w:rsidRDefault="005E0D88" w:rsidP="005E0D88"/>
    <w:p w14:paraId="4A5264AA" w14:textId="6713FE37" w:rsidR="005E0D88" w:rsidRDefault="005E0D8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50C6E9B" wp14:editId="0FCE4135">
                <wp:simplePos x="0" y="0"/>
                <wp:positionH relativeFrom="margin">
                  <wp:align>center</wp:align>
                </wp:positionH>
                <wp:positionV relativeFrom="paragraph">
                  <wp:posOffset>4749</wp:posOffset>
                </wp:positionV>
                <wp:extent cx="3794760" cy="396240"/>
                <wp:effectExtent l="0" t="0" r="15240" b="2286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D734DD" w14:textId="3503E187" w:rsidR="005E0D88" w:rsidRPr="00AD7F86" w:rsidRDefault="005E0D88" w:rsidP="005E0D88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 xml:space="preserve">Implementation – </w:t>
                            </w:r>
                            <w:r w:rsidR="005A7DDD">
                              <w:rPr>
                                <w:sz w:val="36"/>
                                <w:szCs w:val="36"/>
                                <w:lang w:val="en-AU"/>
                              </w:rPr>
                              <w:t>Utilities</w:t>
                            </w: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 xml:space="preserve"> (Cont.)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C6E9B" id="_x0000_s1040" type="#_x0000_t202" style="position:absolute;margin-left:0;margin-top:.35pt;width:298.8pt;height:31.2pt;z-index:251700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" fillcolor="white [3201]" strokecolor="#476166 [3204]" strokeweight="2pt">
                <v:textbox>
                  <w:txbxContent>
                    <w:p w14:paraId="7CD734DD" w14:textId="3503E187" w:rsidR="005E0D88" w:rsidRPr="00AD7F86" w:rsidRDefault="005E0D88" w:rsidP="005E0D88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 xml:space="preserve">Implementation – </w:t>
                      </w:r>
                      <w:r w:rsidR="005A7DDD">
                        <w:rPr>
                          <w:sz w:val="36"/>
                          <w:szCs w:val="36"/>
                          <w:lang w:val="en-AU"/>
                        </w:rPr>
                        <w:t>Utilities</w:t>
                      </w:r>
                      <w:r>
                        <w:rPr>
                          <w:sz w:val="36"/>
                          <w:szCs w:val="36"/>
                          <w:lang w:val="en-AU"/>
                        </w:rPr>
                        <w:t xml:space="preserve"> (Cont.)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F14AD8E" wp14:editId="7356D488">
                <wp:simplePos x="0" y="0"/>
                <wp:positionH relativeFrom="margin">
                  <wp:posOffset>568325</wp:posOffset>
                </wp:positionH>
                <wp:positionV relativeFrom="paragraph">
                  <wp:posOffset>609600</wp:posOffset>
                </wp:positionV>
                <wp:extent cx="5692140" cy="7458075"/>
                <wp:effectExtent l="0" t="0" r="22860" b="28575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4580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0E1CB9" w14:textId="63FECC6E" w:rsidR="005E0D88" w:rsidRDefault="00883D19" w:rsidP="005E0D88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Check if Clause is True in the Model</w:t>
                            </w:r>
                            <w:r w:rsidR="005E0D88" w:rsidRPr="00E402EA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4EED454" w14:textId="2F6099D9" w:rsidR="003B0103" w:rsidRPr="003B0103" w:rsidRDefault="003B0103" w:rsidP="003B01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B0DD90" wp14:editId="4ACA15C0">
                                  <wp:extent cx="5351145" cy="890828"/>
                                  <wp:effectExtent l="0" t="0" r="1905" b="508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81385" cy="8958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A094B1" w14:textId="4B06A122" w:rsidR="005E0D88" w:rsidRDefault="0001622B" w:rsidP="005E0D88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 xml:space="preserve">Check if </w:t>
                            </w:r>
                            <w:r w:rsidR="00883D19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Q</w:t>
                            </w:r>
                            <w:r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uery is in the</w:t>
                            </w:r>
                            <w:r w:rsidR="003B0103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83D19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Clause’s Tail</w:t>
                            </w:r>
                            <w:r w:rsidR="005E0D88" w:rsidRPr="00E402EA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C1E29CD" w14:textId="08EAC84B" w:rsidR="00FF4126" w:rsidRPr="00FF4126" w:rsidRDefault="0001622B" w:rsidP="00FF412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BD30B6" wp14:editId="1B9B930B">
                                  <wp:extent cx="5319423" cy="343902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8819" cy="3542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65A6DE" w14:textId="456250C2" w:rsidR="00FF4126" w:rsidRDefault="00883D19" w:rsidP="00FF4126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 xml:space="preserve">Check if </w:t>
                            </w:r>
                            <w:r w:rsidR="005A7DDD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the Clause’s head Values are Proved:</w:t>
                            </w:r>
                          </w:p>
                          <w:p w14:paraId="077B704F" w14:textId="441A9BC4" w:rsidR="0001622B" w:rsidRPr="0001622B" w:rsidRDefault="0001622B" w:rsidP="000162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DD5CBB" wp14:editId="08485F80">
                                  <wp:extent cx="5351145" cy="1219483"/>
                                  <wp:effectExtent l="0" t="0" r="1905" b="0"/>
                                  <wp:docPr id="45" name="Picture 45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Picture 45" descr="Tex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8688" cy="12348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F4119E" w14:textId="0F17639F" w:rsidR="00FF4126" w:rsidRDefault="0001622B" w:rsidP="00FF4126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Get Head Values of a Clause:</w:t>
                            </w:r>
                          </w:p>
                          <w:p w14:paraId="640BE8B7" w14:textId="36BBCD7A" w:rsidR="0001622B" w:rsidRPr="0001622B" w:rsidRDefault="0001622B" w:rsidP="000162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0A01FB" wp14:editId="49FF6D1A">
                                  <wp:extent cx="5351228" cy="1599667"/>
                                  <wp:effectExtent l="0" t="0" r="1905" b="635"/>
                                  <wp:docPr id="46" name="Picture 46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Picture 46" descr="Tex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1098" cy="16175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0654A9" w14:textId="5A790485" w:rsidR="00FF4126" w:rsidRDefault="0001622B" w:rsidP="00FF4126">
                            <w:pPr>
                              <w:pStyle w:val="Heading5"/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Remove Duplicates from List</w:t>
                            </w:r>
                            <w:r w:rsidR="00FF4126" w:rsidRPr="00E402EA">
                              <w:rPr>
                                <w:rFonts w:asciiTheme="minorHAnsi" w:hAnsiTheme="minorHAnsi"/>
                                <w:color w:val="auto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D59B7E6" w14:textId="39B0ED11" w:rsidR="0001622B" w:rsidRPr="0001622B" w:rsidRDefault="0001622B" w:rsidP="000162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6458E6" wp14:editId="3ECAD966">
                                  <wp:extent cx="5359179" cy="762459"/>
                                  <wp:effectExtent l="0" t="0" r="0" b="0"/>
                                  <wp:docPr id="47" name="Picture 47" descr="Tex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Picture 47" descr="Text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76185" cy="7648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7533DF" w14:textId="4E7299ED" w:rsidR="005E0D88" w:rsidRDefault="005E0D88" w:rsidP="005E0D88"/>
                          <w:p w14:paraId="501E3E20" w14:textId="1870DCDF" w:rsidR="005E0D88" w:rsidRPr="00E402EA" w:rsidRDefault="005E0D88" w:rsidP="005E0D8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4AD8E" id="_x0000_s1041" type="#_x0000_t202" style="position:absolute;margin-left:44.75pt;margin-top:48pt;width:448.2pt;height:587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" fillcolor="#9bb5ba [1620]" strokecolor="#435b60 [3044]">
                <v:fill color2="#e1e8ea [500]" rotate="t" angle="180" colors="0 #bbc9cc;22938f #d0d9db;1 #edf1f1" focus="100%" type="gradient"/>
                <v:textbox>
                  <w:txbxContent>
                    <w:p w14:paraId="600E1CB9" w14:textId="63FECC6E" w:rsidR="005E0D88" w:rsidRDefault="00883D19" w:rsidP="005E0D88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Check if Clause is True in the Model</w:t>
                      </w:r>
                      <w:r w:rsidR="005E0D88" w:rsidRPr="00E402EA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:</w:t>
                      </w:r>
                    </w:p>
                    <w:p w14:paraId="54EED454" w14:textId="2F6099D9" w:rsidR="003B0103" w:rsidRPr="003B0103" w:rsidRDefault="003B0103" w:rsidP="003B0103">
                      <w:r>
                        <w:rPr>
                          <w:noProof/>
                        </w:rPr>
                        <w:drawing>
                          <wp:inline distT="0" distB="0" distL="0" distR="0" wp14:anchorId="0FB0DD90" wp14:editId="4ACA15C0">
                            <wp:extent cx="5351145" cy="890828"/>
                            <wp:effectExtent l="0" t="0" r="1905" b="508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81385" cy="8958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3A094B1" w14:textId="4B06A122" w:rsidR="005E0D88" w:rsidRDefault="0001622B" w:rsidP="005E0D88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 xml:space="preserve">Check if </w:t>
                      </w:r>
                      <w:r w:rsidR="00883D19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Q</w:t>
                      </w:r>
                      <w:r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uery is in the</w:t>
                      </w:r>
                      <w:r w:rsidR="003B0103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883D19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Clause’s Tail</w:t>
                      </w:r>
                      <w:r w:rsidR="005E0D88" w:rsidRPr="00E402EA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:</w:t>
                      </w:r>
                    </w:p>
                    <w:p w14:paraId="5C1E29CD" w14:textId="08EAC84B" w:rsidR="00FF4126" w:rsidRPr="00FF4126" w:rsidRDefault="0001622B" w:rsidP="00FF4126">
                      <w:r>
                        <w:rPr>
                          <w:noProof/>
                        </w:rPr>
                        <w:drawing>
                          <wp:inline distT="0" distB="0" distL="0" distR="0" wp14:anchorId="48BD30B6" wp14:editId="1B9B930B">
                            <wp:extent cx="5319423" cy="343902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8819" cy="3542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65A6DE" w14:textId="456250C2" w:rsidR="00FF4126" w:rsidRDefault="00883D19" w:rsidP="00FF4126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 xml:space="preserve">Check if </w:t>
                      </w:r>
                      <w:r w:rsidR="005A7DDD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the Clause’s head Values are Proved:</w:t>
                      </w:r>
                    </w:p>
                    <w:p w14:paraId="077B704F" w14:textId="441A9BC4" w:rsidR="0001622B" w:rsidRPr="0001622B" w:rsidRDefault="0001622B" w:rsidP="0001622B">
                      <w:r>
                        <w:rPr>
                          <w:noProof/>
                        </w:rPr>
                        <w:drawing>
                          <wp:inline distT="0" distB="0" distL="0" distR="0" wp14:anchorId="5FDD5CBB" wp14:editId="08485F80">
                            <wp:extent cx="5351145" cy="1219483"/>
                            <wp:effectExtent l="0" t="0" r="1905" b="0"/>
                            <wp:docPr id="45" name="Picture 45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" name="Picture 45" descr="Tex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8688" cy="12348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F4119E" w14:textId="0F17639F" w:rsidR="00FF4126" w:rsidRDefault="0001622B" w:rsidP="00FF4126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Get Head Values of a Clause:</w:t>
                      </w:r>
                    </w:p>
                    <w:p w14:paraId="640BE8B7" w14:textId="36BBCD7A" w:rsidR="0001622B" w:rsidRPr="0001622B" w:rsidRDefault="0001622B" w:rsidP="0001622B">
                      <w:r>
                        <w:rPr>
                          <w:noProof/>
                        </w:rPr>
                        <w:drawing>
                          <wp:inline distT="0" distB="0" distL="0" distR="0" wp14:anchorId="7F0A01FB" wp14:editId="49FF6D1A">
                            <wp:extent cx="5351228" cy="1599667"/>
                            <wp:effectExtent l="0" t="0" r="1905" b="635"/>
                            <wp:docPr id="46" name="Picture 46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Picture 46" descr="Tex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1098" cy="16175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0654A9" w14:textId="5A790485" w:rsidR="00FF4126" w:rsidRDefault="0001622B" w:rsidP="00FF4126">
                      <w:pPr>
                        <w:pStyle w:val="Heading5"/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Remove Duplicates from List</w:t>
                      </w:r>
                      <w:r w:rsidR="00FF4126" w:rsidRPr="00E402EA">
                        <w:rPr>
                          <w:rFonts w:asciiTheme="minorHAnsi" w:hAnsiTheme="minorHAnsi"/>
                          <w:color w:val="auto"/>
                          <w:sz w:val="24"/>
                          <w:szCs w:val="24"/>
                        </w:rPr>
                        <w:t>:</w:t>
                      </w:r>
                    </w:p>
                    <w:p w14:paraId="5D59B7E6" w14:textId="39B0ED11" w:rsidR="0001622B" w:rsidRPr="0001622B" w:rsidRDefault="0001622B" w:rsidP="0001622B">
                      <w:r>
                        <w:rPr>
                          <w:noProof/>
                        </w:rPr>
                        <w:drawing>
                          <wp:inline distT="0" distB="0" distL="0" distR="0" wp14:anchorId="776458E6" wp14:editId="3ECAD966">
                            <wp:extent cx="5359179" cy="762459"/>
                            <wp:effectExtent l="0" t="0" r="0" b="0"/>
                            <wp:docPr id="47" name="Picture 47" descr="Tex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Picture 47" descr="Text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76185" cy="7648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7533DF" w14:textId="4E7299ED" w:rsidR="005E0D88" w:rsidRDefault="005E0D88" w:rsidP="005E0D88"/>
                    <w:p w14:paraId="501E3E20" w14:textId="1870DCDF" w:rsidR="005E0D88" w:rsidRPr="00E402EA" w:rsidRDefault="005E0D88" w:rsidP="005E0D88"/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4E96EF59" w14:textId="73266F7B" w:rsidR="005E0D88" w:rsidRDefault="005F1E36" w:rsidP="005E0D8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D9469A1" wp14:editId="248FAEDB">
                <wp:simplePos x="0" y="0"/>
                <wp:positionH relativeFrom="margin">
                  <wp:align>center</wp:align>
                </wp:positionH>
                <wp:positionV relativeFrom="paragraph">
                  <wp:posOffset>249</wp:posOffset>
                </wp:positionV>
                <wp:extent cx="3794760" cy="396240"/>
                <wp:effectExtent l="0" t="0" r="15240" b="2286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D6D70" w14:textId="3FF28FC3" w:rsidR="005F1E36" w:rsidRPr="00AD7F86" w:rsidRDefault="005F1E36" w:rsidP="005F1E36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Research</w:t>
                            </w:r>
                            <w:r w:rsidR="00DF3E90">
                              <w:rPr>
                                <w:sz w:val="36"/>
                                <w:szCs w:val="36"/>
                                <w:lang w:val="en-AU"/>
                              </w:rPr>
                              <w:t xml:space="preserve"> Initiative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69A1" id="_x0000_s1042" type="#_x0000_t202" style="position:absolute;margin-left:0;margin-top:0;width:298.8pt;height:31.2pt;z-index:2517022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" fillcolor="white [3201]" strokecolor="#476166 [3204]" strokeweight="2pt">
                <v:textbox>
                  <w:txbxContent>
                    <w:p w14:paraId="7FAD6D70" w14:textId="3FF28FC3" w:rsidR="005F1E36" w:rsidRPr="00AD7F86" w:rsidRDefault="005F1E36" w:rsidP="005F1E36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Research</w:t>
                      </w:r>
                      <w:r w:rsidR="00DF3E90">
                        <w:rPr>
                          <w:sz w:val="36"/>
                          <w:szCs w:val="36"/>
                          <w:lang w:val="en-AU"/>
                        </w:rPr>
                        <w:t xml:space="preserve"> Initiative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6E1AA4" w14:textId="55BAAD6E" w:rsidR="005E0D88" w:rsidRDefault="004F20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59C2BE0" wp14:editId="1585202A">
                <wp:simplePos x="0" y="0"/>
                <wp:positionH relativeFrom="margin">
                  <wp:posOffset>568518</wp:posOffset>
                </wp:positionH>
                <wp:positionV relativeFrom="paragraph">
                  <wp:posOffset>5747356</wp:posOffset>
                </wp:positionV>
                <wp:extent cx="5692140" cy="2647509"/>
                <wp:effectExtent l="0" t="0" r="22860" b="1968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2647509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82EC9" w14:textId="52BC6770" w:rsidR="0017231D" w:rsidRDefault="004F20FE" w:rsidP="0017231D">
                            <w:pPr>
                              <w:pStyle w:val="Heading5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The implementation was developed individually, </w:t>
                            </w:r>
                            <w:r w:rsidR="0017231D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no teams</w:t>
                            </w:r>
                            <w:r w:rsidR="00DE5BE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involved</w:t>
                            </w:r>
                          </w:p>
                          <w:p w14:paraId="61E5D194" w14:textId="6928867D" w:rsidR="0017231D" w:rsidRPr="0017231D" w:rsidRDefault="006239AB" w:rsidP="0017231D">
                            <w:pPr>
                              <w:pStyle w:val="Heading5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You cannot use BC or FC for text files that contain </w:t>
                            </w:r>
                            <w:r w:rsidR="005876F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a general propositional knowledge base, if you try, it will print out ‘NO’</w:t>
                            </w:r>
                          </w:p>
                          <w:p w14:paraId="6CD65370" w14:textId="056AB182" w:rsidR="0017231D" w:rsidRPr="0017231D" w:rsidRDefault="0017231D" w:rsidP="0017231D">
                            <w:pPr>
                              <w:pStyle w:val="Heading5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The </w:t>
                            </w:r>
                            <w:r w:rsidR="002B062B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‘test.txt’ file was a self-made for testing purposes</w:t>
                            </w:r>
                          </w:p>
                          <w:p w14:paraId="14362752" w14:textId="39DA43E0" w:rsidR="0017231D" w:rsidRDefault="00AA4574" w:rsidP="0017231D">
                            <w:pPr>
                              <w:pStyle w:val="Heading5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Documentation is in the </w:t>
                            </w:r>
                            <w:r w:rsidR="00DE5BE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python files</w:t>
                            </w:r>
                          </w:p>
                          <w:p w14:paraId="281EEA5B" w14:textId="794BA02B" w:rsidR="00C06ADC" w:rsidRPr="00797EF4" w:rsidRDefault="00E512CE" w:rsidP="00C06ADC">
                            <w:pPr>
                              <w:pStyle w:val="Heading5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‘</w:t>
                            </w:r>
                            <w:r w:rsidR="00C06ADC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Iter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t</w:t>
                            </w:r>
                            <w:r w:rsidR="00C06ADC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ools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’ and ‘sys’ were the only external libraries used in the project</w:t>
                            </w:r>
                          </w:p>
                          <w:p w14:paraId="257262F6" w14:textId="435BF531" w:rsidR="00797EF4" w:rsidRDefault="00797EF4" w:rsidP="00797EF4">
                            <w:pPr>
                              <w:pStyle w:val="Heading5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Mainly Object-Oriented</w:t>
                            </w:r>
                          </w:p>
                          <w:p w14:paraId="23F82E97" w14:textId="77777777" w:rsidR="00C06ADC" w:rsidRPr="00C06ADC" w:rsidRDefault="00C06ADC" w:rsidP="00C06ADC"/>
                          <w:p w14:paraId="331DE8E1" w14:textId="530C8254" w:rsidR="0017231D" w:rsidRPr="0017231D" w:rsidRDefault="0017231D" w:rsidP="0017231D"/>
                          <w:p w14:paraId="575064B1" w14:textId="0AFA1C4E" w:rsidR="004F20FE" w:rsidRPr="0037350B" w:rsidRDefault="004F20FE" w:rsidP="004F20F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C2BE0" id="_x0000_s1043" type="#_x0000_t202" style="position:absolute;margin-left:44.75pt;margin-top:452.55pt;width:448.2pt;height:208.4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" fillcolor="#9bb5ba [1620]" strokecolor="#435b60 [3044]">
                <v:fill color2="#e1e8ea [500]" rotate="t" angle="180" colors="0 #bbc9cc;22938f #d0d9db;1 #edf1f1" focus="100%" type="gradient"/>
                <v:textbox>
                  <w:txbxContent>
                    <w:p w14:paraId="57D82EC9" w14:textId="52BC6770" w:rsidR="0017231D" w:rsidRDefault="004F20FE" w:rsidP="0017231D">
                      <w:pPr>
                        <w:pStyle w:val="Heading5"/>
                        <w:numPr>
                          <w:ilvl w:val="0"/>
                          <w:numId w:val="10"/>
                        </w:numP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The implementation was developed individually, </w:t>
                      </w:r>
                      <w:r w:rsidR="0017231D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no teams</w:t>
                      </w:r>
                      <w:r w:rsidR="00DE5BE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involved</w:t>
                      </w:r>
                    </w:p>
                    <w:p w14:paraId="61E5D194" w14:textId="6928867D" w:rsidR="0017231D" w:rsidRPr="0017231D" w:rsidRDefault="006239AB" w:rsidP="0017231D">
                      <w:pPr>
                        <w:pStyle w:val="Heading5"/>
                        <w:numPr>
                          <w:ilvl w:val="0"/>
                          <w:numId w:val="10"/>
                        </w:numP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You cannot use BC or FC for text files that contain </w:t>
                      </w:r>
                      <w:r w:rsidR="005876F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a general propositional knowledge base, if you try, it will print out ‘NO’</w:t>
                      </w:r>
                    </w:p>
                    <w:p w14:paraId="6CD65370" w14:textId="056AB182" w:rsidR="0017231D" w:rsidRPr="0017231D" w:rsidRDefault="0017231D" w:rsidP="0017231D">
                      <w:pPr>
                        <w:pStyle w:val="Heading5"/>
                        <w:numPr>
                          <w:ilvl w:val="0"/>
                          <w:numId w:val="10"/>
                        </w:numP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The </w:t>
                      </w:r>
                      <w:r w:rsidR="002B062B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‘test.txt’ file was a self-made for testing purposes</w:t>
                      </w:r>
                    </w:p>
                    <w:p w14:paraId="14362752" w14:textId="39DA43E0" w:rsidR="0017231D" w:rsidRDefault="00AA4574" w:rsidP="0017231D">
                      <w:pPr>
                        <w:pStyle w:val="Heading5"/>
                        <w:numPr>
                          <w:ilvl w:val="0"/>
                          <w:numId w:val="10"/>
                        </w:numP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Documentation is in the </w:t>
                      </w:r>
                      <w:r w:rsidR="00DE5BE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python files</w:t>
                      </w:r>
                    </w:p>
                    <w:p w14:paraId="281EEA5B" w14:textId="794BA02B" w:rsidR="00C06ADC" w:rsidRPr="00797EF4" w:rsidRDefault="00E512CE" w:rsidP="00C06ADC">
                      <w:pPr>
                        <w:pStyle w:val="Heading5"/>
                        <w:numPr>
                          <w:ilvl w:val="0"/>
                          <w:numId w:val="10"/>
                        </w:numP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‘</w:t>
                      </w:r>
                      <w:r w:rsidR="00C06ADC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Iter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t</w:t>
                      </w:r>
                      <w:r w:rsidR="00C06ADC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ools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’ and ‘sys’ were the only external libraries used in the project</w:t>
                      </w:r>
                    </w:p>
                    <w:p w14:paraId="257262F6" w14:textId="435BF531" w:rsidR="00797EF4" w:rsidRDefault="00797EF4" w:rsidP="00797EF4">
                      <w:pPr>
                        <w:pStyle w:val="Heading5"/>
                        <w:numPr>
                          <w:ilvl w:val="0"/>
                          <w:numId w:val="10"/>
                        </w:numP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Mainly Object-Oriented</w:t>
                      </w:r>
                    </w:p>
                    <w:p w14:paraId="23F82E97" w14:textId="77777777" w:rsidR="00C06ADC" w:rsidRPr="00C06ADC" w:rsidRDefault="00C06ADC" w:rsidP="00C06ADC"/>
                    <w:p w14:paraId="331DE8E1" w14:textId="530C8254" w:rsidR="0017231D" w:rsidRPr="0017231D" w:rsidRDefault="0017231D" w:rsidP="0017231D"/>
                    <w:p w14:paraId="575064B1" w14:textId="0AFA1C4E" w:rsidR="004F20FE" w:rsidRPr="0037350B" w:rsidRDefault="004F20FE" w:rsidP="004F20FE"/>
                  </w:txbxContent>
                </v:textbox>
                <w10:wrap type="square" anchorx="margin"/>
              </v:shape>
            </w:pict>
          </mc:Fallback>
        </mc:AlternateContent>
      </w:r>
      <w:r w:rsidR="000E463A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E41FF62" wp14:editId="0FFE0D42">
                <wp:simplePos x="0" y="0"/>
                <wp:positionH relativeFrom="margin">
                  <wp:align>center</wp:align>
                </wp:positionH>
                <wp:positionV relativeFrom="paragraph">
                  <wp:posOffset>5030083</wp:posOffset>
                </wp:positionV>
                <wp:extent cx="3794760" cy="396240"/>
                <wp:effectExtent l="0" t="0" r="15240" b="2286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6B73C2" w14:textId="3CBF209B" w:rsidR="000E463A" w:rsidRPr="00AD7F86" w:rsidRDefault="000E463A" w:rsidP="000E463A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Notes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1FF62" id="_x0000_s1044" type="#_x0000_t202" style="position:absolute;margin-left:0;margin-top:396.05pt;width:298.8pt;height:31.2pt;z-index:251706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" fillcolor="white [3201]" strokecolor="#476166 [3204]" strokeweight="2pt">
                <v:textbox>
                  <w:txbxContent>
                    <w:p w14:paraId="136B73C2" w14:textId="3CBF209B" w:rsidR="000E463A" w:rsidRPr="00AD7F86" w:rsidRDefault="000E463A" w:rsidP="000E463A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Notes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3158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C0F8CC1" wp14:editId="287B80F4">
                <wp:simplePos x="0" y="0"/>
                <wp:positionH relativeFrom="margin">
                  <wp:posOffset>568325</wp:posOffset>
                </wp:positionH>
                <wp:positionV relativeFrom="paragraph">
                  <wp:posOffset>482600</wp:posOffset>
                </wp:positionV>
                <wp:extent cx="5692140" cy="4253865"/>
                <wp:effectExtent l="0" t="0" r="22860" b="1333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425386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51CC7" w14:textId="77777777" w:rsidR="006E134B" w:rsidRDefault="000D4F03" w:rsidP="009C3158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The core aim of the project was to use methods to evaluate multiple horn clause statements</w:t>
                            </w:r>
                            <w:r w:rsidR="002E49D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. However, a</w:t>
                            </w:r>
                            <w:r w:rsidR="009C315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s </w:t>
                            </w:r>
                            <w:r w:rsidR="009C315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an additional element to my program, I extended the </w:t>
                            </w:r>
                            <w:r w:rsidR="00A1059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code so that Truth Table Checking would work on general propositional knowledge bases. </w:t>
                            </w:r>
                          </w:p>
                          <w:p w14:paraId="024046AF" w14:textId="67A1C811" w:rsidR="009C3158" w:rsidRDefault="00776896" w:rsidP="009C3158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Originally</w:t>
                            </w:r>
                            <w:r w:rsidR="00C165AA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, the program only recognized and</w:t>
                            </w:r>
                            <w:r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understood how to evaluate </w:t>
                            </w:r>
                            <w:r w:rsidR="00A60EA0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clauses that use </w:t>
                            </w:r>
                            <w:r w:rsidR="00AC6082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Conditional (-&gt;) and </w:t>
                            </w:r>
                            <w:r w:rsidR="00A60EA0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Conjunction (&amp;)</w:t>
                            </w:r>
                            <w:r w:rsidR="00AC6082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connectives</w:t>
                            </w:r>
                            <w:r w:rsidR="00A60EA0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AC6082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I was able to add</w:t>
                            </w:r>
                            <w:r w:rsidR="002E49D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functionality so that the engine would recognize </w:t>
                            </w:r>
                            <w:r w:rsidR="00880EB5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three other</w:t>
                            </w:r>
                            <w:r w:rsidR="002E49D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connectives</w:t>
                            </w:r>
                            <w:r w:rsidR="00880EB5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as </w:t>
                            </w:r>
                            <w:r w:rsidR="008E7CCD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well,</w:t>
                            </w:r>
                            <w:r w:rsidR="004A017D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which include </w:t>
                            </w:r>
                            <w:r w:rsidR="00880EB5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N</w:t>
                            </w:r>
                            <w:r w:rsidR="004A017D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egation (~), </w:t>
                            </w:r>
                            <w:r w:rsidR="00C165AA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D</w:t>
                            </w:r>
                            <w:r w:rsidR="00880EB5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isjunction (</w:t>
                            </w:r>
                            <w:r w:rsidR="001145B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||</w:t>
                            </w:r>
                            <w:r w:rsidR="00880EB5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)</w:t>
                            </w:r>
                            <w:r w:rsidR="001145B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and Biconditional (</w:t>
                            </w:r>
                            <w:r w:rsidR="001145B8" w:rsidRPr="001145B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sym w:font="Wingdings" w:char="F0F3"/>
                            </w:r>
                            <w:r w:rsidR="001145B8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). </w:t>
                            </w:r>
                            <w:r w:rsidR="008E7CCD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I also had to adjust and change the method in which </w:t>
                            </w:r>
                            <w:r w:rsidR="00E22186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I initially read the clauses from the file</w:t>
                            </w:r>
                            <w:r w:rsidR="00256E32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="00E22186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56E32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Although the part that caused the most complications was </w:t>
                            </w:r>
                            <w:r w:rsidR="00C47956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adapting</w:t>
                            </w:r>
                            <w:r w:rsidR="004104B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the ‘simplify’ method to consider the order of operations</w:t>
                            </w:r>
                            <w:r w:rsidR="0056455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as</w:t>
                            </w:r>
                            <w:r w:rsidR="004104B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 the presence of </w:t>
                            </w:r>
                            <w:r w:rsidR="0056455E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open and closed parenthesis made it difficult. </w:t>
                            </w:r>
                          </w:p>
                          <w:p w14:paraId="7DA7264C" w14:textId="77777777" w:rsidR="002559E1" w:rsidRDefault="002559E1" w:rsidP="002559E1"/>
                          <w:p w14:paraId="4F0E9DAE" w14:textId="77777777" w:rsidR="00B71F14" w:rsidRDefault="004F4DCE" w:rsidP="002559E1">
                            <w:r>
                              <w:t xml:space="preserve">I attempted to incorporate either the </w:t>
                            </w:r>
                            <w:r w:rsidR="002F3DE9">
                              <w:t xml:space="preserve">Resolution-Based Theorem Prover or the Davis-Putnam-Logemann-Loveland algorithms however </w:t>
                            </w:r>
                            <w:r w:rsidR="00A5718F">
                              <w:t xml:space="preserve">found a lot of issues and could not successfully implement </w:t>
                            </w:r>
                            <w:r w:rsidR="002E5D39">
                              <w:t>because of the way I coded my solutions</w:t>
                            </w:r>
                            <w:r w:rsidR="00A5718F">
                              <w:t>.</w:t>
                            </w:r>
                          </w:p>
                          <w:p w14:paraId="7482E5EE" w14:textId="77777777" w:rsidR="00B71F14" w:rsidRDefault="00B71F14" w:rsidP="002559E1"/>
                          <w:p w14:paraId="2CDA370C" w14:textId="3E8BC759" w:rsidR="00743669" w:rsidRPr="002559E1" w:rsidRDefault="00B71F14" w:rsidP="002559E1">
                            <w:r>
                              <w:t xml:space="preserve">Overall, this area of the task was not </w:t>
                            </w:r>
                            <w:r w:rsidR="00990047">
                              <w:t xml:space="preserve">incredibly difficult </w:t>
                            </w:r>
                            <w:r w:rsidR="00746408">
                              <w:t xml:space="preserve">; it required extra time </w:t>
                            </w:r>
                            <w:r w:rsidR="00D2669C">
                              <w:t>on</w:t>
                            </w:r>
                            <w:r w:rsidR="00746408">
                              <w:t xml:space="preserve"> research </w:t>
                            </w:r>
                            <w:r w:rsidR="00D2669C">
                              <w:t>but</w:t>
                            </w:r>
                            <w:r w:rsidR="00990047">
                              <w:t xml:space="preserve"> relied more on adjusting, </w:t>
                            </w:r>
                            <w:r w:rsidR="000E463A">
                              <w:t>extending,</w:t>
                            </w:r>
                            <w:r w:rsidR="00990047">
                              <w:t xml:space="preserve"> and retesting already working functions</w:t>
                            </w:r>
                            <w:r w:rsidR="00D2669C">
                              <w:t xml:space="preserve"> to ensure they work with a general knowledge base.</w:t>
                            </w:r>
                            <w:r w:rsidR="00F73E93"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F8CC1" id="_x0000_s1045" type="#_x0000_t202" style="position:absolute;margin-left:44.75pt;margin-top:38pt;width:448.2pt;height:334.9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" fillcolor="#476166 [3204]" strokecolor="#233032 [1604]" strokeweight="2pt">
                <v:textbox>
                  <w:txbxContent>
                    <w:p w14:paraId="44851CC7" w14:textId="77777777" w:rsidR="006E134B" w:rsidRDefault="000D4F03" w:rsidP="009C3158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The core aim of the project was to use methods to evaluate multiple horn clause statements</w:t>
                      </w:r>
                      <w:r w:rsidR="002E49D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. However, a</w:t>
                      </w:r>
                      <w:r w:rsidR="009C315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s </w:t>
                      </w:r>
                      <w:r w:rsidR="009C315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an additional element to my program, I extended the </w:t>
                      </w:r>
                      <w:r w:rsidR="00A1059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code so that Truth Table Checking would work on general propositional knowledge bases. </w:t>
                      </w:r>
                    </w:p>
                    <w:p w14:paraId="024046AF" w14:textId="67A1C811" w:rsidR="009C3158" w:rsidRDefault="00776896" w:rsidP="009C3158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Originally</w:t>
                      </w:r>
                      <w:r w:rsidR="00C165AA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, the program only recognized and</w:t>
                      </w:r>
                      <w:r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understood how to evaluate </w:t>
                      </w:r>
                      <w:r w:rsidR="00A60EA0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clauses that use </w:t>
                      </w:r>
                      <w:r w:rsidR="00AC6082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Conditional (-&gt;) and </w:t>
                      </w:r>
                      <w:r w:rsidR="00A60EA0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Conjunction (&amp;)</w:t>
                      </w:r>
                      <w:r w:rsidR="00AC6082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connectives</w:t>
                      </w:r>
                      <w:r w:rsidR="00A60EA0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AC6082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I was able to add</w:t>
                      </w:r>
                      <w:r w:rsidR="002E49D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functionality so that the engine would recognize </w:t>
                      </w:r>
                      <w:r w:rsidR="00880EB5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three other</w:t>
                      </w:r>
                      <w:r w:rsidR="002E49D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connectives</w:t>
                      </w:r>
                      <w:r w:rsidR="00880EB5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as </w:t>
                      </w:r>
                      <w:r w:rsidR="008E7CCD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well,</w:t>
                      </w:r>
                      <w:r w:rsidR="004A017D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which include </w:t>
                      </w:r>
                      <w:r w:rsidR="00880EB5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N</w:t>
                      </w:r>
                      <w:r w:rsidR="004A017D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egation (~), </w:t>
                      </w:r>
                      <w:r w:rsidR="00C165AA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D</w:t>
                      </w:r>
                      <w:r w:rsidR="00880EB5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isjunction (</w:t>
                      </w:r>
                      <w:r w:rsidR="001145B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||</w:t>
                      </w:r>
                      <w:r w:rsidR="00880EB5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)</w:t>
                      </w:r>
                      <w:r w:rsidR="001145B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and Biconditional (</w:t>
                      </w:r>
                      <w:r w:rsidR="001145B8" w:rsidRPr="001145B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sym w:font="Wingdings" w:char="F0F3"/>
                      </w:r>
                      <w:r w:rsidR="001145B8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). </w:t>
                      </w:r>
                      <w:r w:rsidR="008E7CCD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I also had to adjust and change the method in which </w:t>
                      </w:r>
                      <w:r w:rsidR="00E22186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I initially read the clauses from the file</w:t>
                      </w:r>
                      <w:r w:rsidR="00256E32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.</w:t>
                      </w:r>
                      <w:r w:rsidR="00E22186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256E32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Although the part that caused the most complications was </w:t>
                      </w:r>
                      <w:r w:rsidR="00C47956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adapting</w:t>
                      </w:r>
                      <w:r w:rsidR="004104B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the ‘simplify’ method to consider the order of operations</w:t>
                      </w:r>
                      <w:r w:rsidR="0056455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as</w:t>
                      </w:r>
                      <w:r w:rsidR="004104B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 the presence of </w:t>
                      </w:r>
                      <w:r w:rsidR="0056455E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 xml:space="preserve">open and closed parenthesis made it difficult. </w:t>
                      </w:r>
                    </w:p>
                    <w:p w14:paraId="7DA7264C" w14:textId="77777777" w:rsidR="002559E1" w:rsidRDefault="002559E1" w:rsidP="002559E1"/>
                    <w:p w14:paraId="4F0E9DAE" w14:textId="77777777" w:rsidR="00B71F14" w:rsidRDefault="004F4DCE" w:rsidP="002559E1">
                      <w:r>
                        <w:t xml:space="preserve">I attempted to incorporate either the </w:t>
                      </w:r>
                      <w:r w:rsidR="002F3DE9">
                        <w:t xml:space="preserve">Resolution-Based Theorem Prover or the Davis-Putnam-Logemann-Loveland algorithms however </w:t>
                      </w:r>
                      <w:r w:rsidR="00A5718F">
                        <w:t xml:space="preserve">found a lot of issues and could not successfully implement </w:t>
                      </w:r>
                      <w:r w:rsidR="002E5D39">
                        <w:t>because of the way I coded my solutions</w:t>
                      </w:r>
                      <w:r w:rsidR="00A5718F">
                        <w:t>.</w:t>
                      </w:r>
                    </w:p>
                    <w:p w14:paraId="7482E5EE" w14:textId="77777777" w:rsidR="00B71F14" w:rsidRDefault="00B71F14" w:rsidP="002559E1"/>
                    <w:p w14:paraId="2CDA370C" w14:textId="3E8BC759" w:rsidR="00743669" w:rsidRPr="002559E1" w:rsidRDefault="00B71F14" w:rsidP="002559E1">
                      <w:r>
                        <w:t xml:space="preserve">Overall, this area of the task was not </w:t>
                      </w:r>
                      <w:r w:rsidR="00990047">
                        <w:t xml:space="preserve">incredibly difficult </w:t>
                      </w:r>
                      <w:r w:rsidR="00746408">
                        <w:t xml:space="preserve">; it required extra time </w:t>
                      </w:r>
                      <w:r w:rsidR="00D2669C">
                        <w:t>on</w:t>
                      </w:r>
                      <w:r w:rsidR="00746408">
                        <w:t xml:space="preserve"> research </w:t>
                      </w:r>
                      <w:r w:rsidR="00D2669C">
                        <w:t>but</w:t>
                      </w:r>
                      <w:r w:rsidR="00990047">
                        <w:t xml:space="preserve"> relied more on adjusting, </w:t>
                      </w:r>
                      <w:r w:rsidR="000E463A">
                        <w:t>extending,</w:t>
                      </w:r>
                      <w:r w:rsidR="00990047">
                        <w:t xml:space="preserve"> and retesting already working functions</w:t>
                      </w:r>
                      <w:r w:rsidR="00D2669C">
                        <w:t xml:space="preserve"> to ensure they work with a general knowledge base.</w:t>
                      </w:r>
                      <w:r w:rsidR="00F73E93"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0D88">
        <w:br w:type="page"/>
      </w:r>
    </w:p>
    <w:p w14:paraId="74BAF52C" w14:textId="0B37122D" w:rsidR="005E0D88" w:rsidRDefault="004B0556" w:rsidP="005E0D8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AC0FD78" wp14:editId="7F78ADAE">
                <wp:simplePos x="0" y="0"/>
                <wp:positionH relativeFrom="margin">
                  <wp:align>center</wp:align>
                </wp:positionH>
                <wp:positionV relativeFrom="paragraph">
                  <wp:posOffset>580</wp:posOffset>
                </wp:positionV>
                <wp:extent cx="3794760" cy="396240"/>
                <wp:effectExtent l="0" t="0" r="15240" b="2286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4760" cy="3962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FDFAD" w14:textId="3EA5F25D" w:rsidR="004B0556" w:rsidRPr="00AD7F86" w:rsidRDefault="004B0556" w:rsidP="004B0556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n-A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AU"/>
                              </w:rPr>
                              <w:t>Acknowledgements/Resources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0FD78" id="_x0000_s1046" type="#_x0000_t202" style="position:absolute;margin-left:0;margin-top:.05pt;width:298.8pt;height:31.2pt;z-index:251710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" fillcolor="white [3201]" strokecolor="#476166 [3204]" strokeweight="2pt">
                <v:textbox>
                  <w:txbxContent>
                    <w:p w14:paraId="08FFDFAD" w14:textId="3EA5F25D" w:rsidR="004B0556" w:rsidRPr="00AD7F86" w:rsidRDefault="004B0556" w:rsidP="004B0556">
                      <w:pPr>
                        <w:jc w:val="center"/>
                        <w:rPr>
                          <w:sz w:val="36"/>
                          <w:szCs w:val="36"/>
                          <w:lang w:val="en-AU"/>
                        </w:rPr>
                      </w:pPr>
                      <w:r>
                        <w:rPr>
                          <w:sz w:val="36"/>
                          <w:szCs w:val="36"/>
                          <w:lang w:val="en-AU"/>
                        </w:rPr>
                        <w:t>Acknowledgements/Resources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B15A15" w14:textId="77777777" w:rsidR="00AD0911" w:rsidRPr="00AD0911" w:rsidRDefault="00AD0911" w:rsidP="00AD0911"/>
    <w:p w14:paraId="1DDB5357" w14:textId="77777777" w:rsidR="00AD0911" w:rsidRPr="00AD0911" w:rsidRDefault="00AD0911" w:rsidP="00AD0911"/>
    <w:p w14:paraId="13B5BFFB" w14:textId="77777777" w:rsidR="00AD0911" w:rsidRPr="00AD0911" w:rsidRDefault="00AD0911" w:rsidP="00AD0911"/>
    <w:p w14:paraId="1D0622F1" w14:textId="77777777" w:rsidR="00AD0911" w:rsidRPr="00AD0911" w:rsidRDefault="00AD0911" w:rsidP="00AD0911"/>
    <w:p w14:paraId="6D6F1289" w14:textId="77777777" w:rsidR="00AD0911" w:rsidRPr="00AD0911" w:rsidRDefault="00AD0911" w:rsidP="00AD0911"/>
    <w:p w14:paraId="4842EDB9" w14:textId="77777777" w:rsidR="00AD0911" w:rsidRPr="00AD0911" w:rsidRDefault="00AD0911" w:rsidP="00AD0911"/>
    <w:p w14:paraId="7A22977F" w14:textId="77777777" w:rsidR="00AD0911" w:rsidRPr="00AD0911" w:rsidRDefault="00AD0911" w:rsidP="00AD0911"/>
    <w:p w14:paraId="50539DF9" w14:textId="77777777" w:rsidR="00AD0911" w:rsidRDefault="00AD0911" w:rsidP="00AD0911"/>
    <w:p w14:paraId="5ED1D422" w14:textId="77777777" w:rsidR="00AD0911" w:rsidRDefault="00AD0911" w:rsidP="00AD0911"/>
    <w:p w14:paraId="240D58DC" w14:textId="42AA2F4A" w:rsidR="00AD0911" w:rsidRPr="00AD0911" w:rsidRDefault="00AD0911" w:rsidP="00AD0911">
      <w:pPr>
        <w:tabs>
          <w:tab w:val="left" w:pos="6248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5E50BAB" wp14:editId="0EFD542C">
                <wp:simplePos x="0" y="0"/>
                <wp:positionH relativeFrom="margin">
                  <wp:posOffset>571500</wp:posOffset>
                </wp:positionH>
                <wp:positionV relativeFrom="paragraph">
                  <wp:posOffset>-1076325</wp:posOffset>
                </wp:positionV>
                <wp:extent cx="5692140" cy="4114800"/>
                <wp:effectExtent l="0" t="0" r="22860" b="19050"/>
                <wp:wrapSquare wrapText="bothSides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411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69B979" w14:textId="5A6C03AD" w:rsidR="00AD0911" w:rsidRPr="001C09E9" w:rsidRDefault="001C09E9" w:rsidP="00AD0911">
                            <w:pPr>
                              <w:pStyle w:val="Heading5"/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</w:pPr>
                            <w:hyperlink r:id="rId24" w:history="1">
                              <w:r w:rsidRPr="001C09E9">
                                <w:rPr>
                                  <w:rStyle w:val="Hyperlink"/>
                                  <w:rFonts w:asciiTheme="minorHAnsi" w:hAnsiTheme="minorHAnsi"/>
                                  <w:b w:val="0"/>
                                  <w:bCs/>
                                  <w:sz w:val="24"/>
                                  <w:szCs w:val="24"/>
                                </w:rPr>
                                <w:t>https://docs.python.org/3/library/itertools.html</w:t>
                              </w:r>
                            </w:hyperlink>
                            <w:r w:rsidRPr="001C09E9">
                              <w:rPr>
                                <w:rFonts w:asciiTheme="minorHAnsi" w:hAnsiTheme="minorHAnsi"/>
                                <w:b w:val="0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F765F" w:rsidRPr="001F765F">
                              <w:rPr>
                                <w:rFonts w:asciiTheme="minorHAnsi" w:hAnsiTheme="minorHAnsi"/>
                                <w:color w:val="FFFFFF" w:themeColor="background1"/>
                                <w:sz w:val="24"/>
                                <w:szCs w:val="24"/>
                              </w:rPr>
                              <w:t>–</w:t>
                            </w:r>
                            <w:r w:rsidRPr="001F765F">
                              <w:rPr>
                                <w:rFonts w:asciiTheme="minorHAnsi" w:hAnsiTheme="minorHAnsi"/>
                                <w:b w:val="0"/>
                                <w:b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9861F6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Documentation that h</w:t>
                            </w:r>
                            <w:r w:rsidR="001F765F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t>elped me understand how to use cartesian product</w:t>
                            </w:r>
                            <w:r w:rsidR="00AD0911" w:rsidRPr="001C09E9">
                              <w:rPr>
                                <w:rFonts w:asciiTheme="minorHAnsi" w:hAnsiTheme="minorHAnsi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</w:rPr>
                              <w:br w:type="textWrapping" w:clear="all"/>
                            </w:r>
                          </w:p>
                          <w:p w14:paraId="24F6B5A6" w14:textId="28DE312F" w:rsidR="00AD0911" w:rsidRDefault="00B621EA" w:rsidP="00AD0911">
                            <w:hyperlink r:id="rId25" w:tgtFrame="_blank" w:tooltip="https://www.youtube.com/watch?v=EZJs6w2YFRM&amp;ab_channel=FranciscoIacobelli" w:history="1">
                              <w:r>
                                <w:rPr>
                                  <w:rStyle w:val="Hyperlink"/>
                                  <w:rFonts w:ascii="Helvetica" w:hAnsi="Helvetica" w:cs="Helvetica"/>
                                  <w:bdr w:val="none" w:sz="0" w:space="0" w:color="auto" w:frame="1"/>
                                </w:rPr>
                                <w:t>https://www.youtube.com/watch?v=EZJs6w2YFRM&amp;ab_channel=FranciscoIacobelli</w:t>
                              </w:r>
                            </w:hyperlink>
                            <w:r>
                              <w:t xml:space="preserve"> – Helped me visualize forward and backward chain</w:t>
                            </w:r>
                            <w:r w:rsidR="00DC38FC">
                              <w:t>i</w:t>
                            </w:r>
                            <w:r>
                              <w:t>ng</w:t>
                            </w:r>
                            <w:r w:rsidR="00DC38FC">
                              <w:t xml:space="preserve"> with a diagram</w:t>
                            </w:r>
                          </w:p>
                          <w:p w14:paraId="13900A72" w14:textId="77777777" w:rsidR="00DC38FC" w:rsidRDefault="00DC38FC" w:rsidP="00AD0911"/>
                          <w:p w14:paraId="1B02C95F" w14:textId="5F9B075B" w:rsidR="00ED7F20" w:rsidRDefault="00ED7F20" w:rsidP="00AD0911">
                            <w:hyperlink r:id="rId26" w:history="1">
                              <w:r w:rsidRPr="00A115BE">
                                <w:rPr>
                                  <w:rStyle w:val="Hyperlink"/>
                                </w:rPr>
                                <w:t>https://web.stanford.edu/class/cs103/tools/truth-table-tool/</w:t>
                              </w:r>
                            </w:hyperlink>
                            <w:r>
                              <w:t xml:space="preserve"> </w:t>
                            </w:r>
                            <w:r w:rsidR="00771813">
                              <w:t>–</w:t>
                            </w:r>
                            <w:r>
                              <w:t xml:space="preserve"> </w:t>
                            </w:r>
                            <w:r w:rsidR="00771813">
                              <w:t xml:space="preserve">Used to test by comparing my results to this truth table tool </w:t>
                            </w:r>
                          </w:p>
                          <w:p w14:paraId="64E6F9E6" w14:textId="77777777" w:rsidR="003D5CD0" w:rsidRDefault="003D5CD0" w:rsidP="00AD0911"/>
                          <w:p w14:paraId="0B6EF51A" w14:textId="0EA81DFA" w:rsidR="003D5CD0" w:rsidRDefault="003D5CD0" w:rsidP="00AD0911">
                            <w:hyperlink r:id="rId27" w:history="1">
                              <w:r w:rsidRPr="00A115BE">
                                <w:rPr>
                                  <w:rStyle w:val="Hyperlink"/>
                                </w:rPr>
                                <w:t>https://www.section.io/engineering-education/forward-and-backward-chaining-in-ai/#:~:text=Backward%20chaining%20is%20a%20co</w:t>
                              </w:r>
                              <w:r w:rsidRPr="00A115BE">
                                <w:rPr>
                                  <w:rStyle w:val="Hyperlink"/>
                                </w:rPr>
                                <w:t>n</w:t>
                              </w:r>
                              <w:r w:rsidRPr="00A115BE">
                                <w:rPr>
                                  <w:rStyle w:val="Hyperlink"/>
                                </w:rPr>
                                <w:t>cept,taken%20to%20attain%20this%20goal</w:t>
                              </w:r>
                            </w:hyperlink>
                            <w:r>
                              <w:t xml:space="preserve"> </w:t>
                            </w:r>
                            <w:r w:rsidR="0057441E">
                              <w:t>– Used to further understand the concepts of backward and forward chaining</w:t>
                            </w:r>
                          </w:p>
                          <w:p w14:paraId="57E004DE" w14:textId="77777777" w:rsidR="001F765F" w:rsidRDefault="001F765F" w:rsidP="00AD0911"/>
                          <w:p w14:paraId="2642A1CD" w14:textId="1EDD581E" w:rsidR="00C017CF" w:rsidRDefault="00C017CF" w:rsidP="00AD0911">
                            <w:hyperlink r:id="rId28" w:history="1">
                              <w:r w:rsidRPr="00A115BE">
                                <w:rPr>
                                  <w:rStyle w:val="Hyperlink"/>
                                </w:rPr>
                                <w:t>https://docs.python.org/3/tutorial/inputoutput.html</w:t>
                              </w:r>
                            </w:hyperlink>
                            <w:r>
                              <w:t xml:space="preserve"> </w:t>
                            </w:r>
                            <w:r w:rsidR="00A848DA" w:rsidRPr="001F765F">
                              <w:rPr>
                                <w:color w:val="FFFFFF" w:themeColor="background1"/>
                              </w:rPr>
                              <w:t>–</w:t>
                            </w:r>
                            <w:r>
                              <w:t xml:space="preserve"> </w:t>
                            </w:r>
                            <w:r w:rsidR="00850F3C">
                              <w:t xml:space="preserve">Contains </w:t>
                            </w:r>
                            <w:r w:rsidR="00A848DA">
                              <w:t>d</w:t>
                            </w:r>
                            <w:r>
                              <w:t xml:space="preserve">ocumentation for </w:t>
                            </w:r>
                            <w:r w:rsidR="00A360A9">
                              <w:t>reading data from a file</w:t>
                            </w:r>
                          </w:p>
                          <w:p w14:paraId="7DD89A02" w14:textId="77777777" w:rsidR="00A360A9" w:rsidRDefault="00A360A9" w:rsidP="00AD0911"/>
                          <w:p w14:paraId="34421385" w14:textId="72AB0E6E" w:rsidR="001F765F" w:rsidRDefault="003A110D" w:rsidP="00AD0911">
                            <w:r>
                              <w:t xml:space="preserve">Canvas Resources </w:t>
                            </w:r>
                            <w:r w:rsidR="00BA0D1A">
                              <w:t>–</w:t>
                            </w:r>
                            <w:r>
                              <w:t xml:space="preserve"> </w:t>
                            </w:r>
                            <w:r w:rsidR="00BA0D1A">
                              <w:t>Contains the text files to test the implementation</w:t>
                            </w:r>
                          </w:p>
                          <w:p w14:paraId="5911313E" w14:textId="77777777" w:rsidR="003B29C9" w:rsidRDefault="003B29C9" w:rsidP="00AD0911"/>
                          <w:p w14:paraId="6548E159" w14:textId="77777777" w:rsidR="007B27B1" w:rsidRPr="000849F5" w:rsidRDefault="007B27B1" w:rsidP="00AD091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50BAB" id="_x0000_s1047" type="#_x0000_t202" style="position:absolute;margin-left:45pt;margin-top:-84.75pt;width:448.2pt;height:324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" fillcolor="#476166 [3204]" strokecolor="#233032 [1604]" strokeweight="2pt">
                <v:textbox>
                  <w:txbxContent>
                    <w:p w14:paraId="1769B979" w14:textId="5A6C03AD" w:rsidR="00AD0911" w:rsidRPr="001C09E9" w:rsidRDefault="001C09E9" w:rsidP="00AD0911">
                      <w:pPr>
                        <w:pStyle w:val="Heading5"/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</w:pPr>
                      <w:hyperlink r:id="rId29" w:history="1">
                        <w:r w:rsidRPr="001C09E9">
                          <w:rPr>
                            <w:rStyle w:val="Hyperlink"/>
                            <w:rFonts w:asciiTheme="minorHAnsi" w:hAnsiTheme="minorHAnsi"/>
                            <w:b w:val="0"/>
                            <w:bCs/>
                            <w:sz w:val="24"/>
                            <w:szCs w:val="24"/>
                          </w:rPr>
                          <w:t>https://docs.python.org/3/library/itertools.html</w:t>
                        </w:r>
                      </w:hyperlink>
                      <w:r w:rsidRPr="001C09E9">
                        <w:rPr>
                          <w:rFonts w:asciiTheme="minorHAnsi" w:hAnsiTheme="minorHAnsi"/>
                          <w:b w:val="0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="001F765F" w:rsidRPr="001F765F">
                        <w:rPr>
                          <w:rFonts w:asciiTheme="minorHAnsi" w:hAnsiTheme="minorHAnsi"/>
                          <w:color w:val="FFFFFF" w:themeColor="background1"/>
                          <w:sz w:val="24"/>
                          <w:szCs w:val="24"/>
                        </w:rPr>
                        <w:t>–</w:t>
                      </w:r>
                      <w:r w:rsidRPr="001F765F">
                        <w:rPr>
                          <w:rFonts w:asciiTheme="minorHAnsi" w:hAnsiTheme="minorHAnsi"/>
                          <w:b w:val="0"/>
                          <w:b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r w:rsidR="009861F6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Documentation that h</w:t>
                      </w:r>
                      <w:r w:rsidR="001F765F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t>elped me understand how to use cartesian product</w:t>
                      </w:r>
                      <w:r w:rsidR="00AD0911" w:rsidRPr="001C09E9">
                        <w:rPr>
                          <w:rFonts w:asciiTheme="minorHAnsi" w:hAnsiTheme="minorHAnsi"/>
                          <w:b w:val="0"/>
                          <w:bCs/>
                          <w:color w:val="auto"/>
                          <w:sz w:val="24"/>
                          <w:szCs w:val="24"/>
                        </w:rPr>
                        <w:br w:type="textWrapping" w:clear="all"/>
                      </w:r>
                    </w:p>
                    <w:p w14:paraId="24F6B5A6" w14:textId="28DE312F" w:rsidR="00AD0911" w:rsidRDefault="00B621EA" w:rsidP="00AD0911">
                      <w:hyperlink r:id="rId30" w:tgtFrame="_blank" w:tooltip="https://www.youtube.com/watch?v=EZJs6w2YFRM&amp;ab_channel=FranciscoIacobelli" w:history="1">
                        <w:r>
                          <w:rPr>
                            <w:rStyle w:val="Hyperlink"/>
                            <w:rFonts w:ascii="Helvetica" w:hAnsi="Helvetica" w:cs="Helvetica"/>
                            <w:bdr w:val="none" w:sz="0" w:space="0" w:color="auto" w:frame="1"/>
                          </w:rPr>
                          <w:t>https://www.youtube.com/watch?v=EZJs6w2YFRM&amp;ab_channel=FranciscoIacobelli</w:t>
                        </w:r>
                      </w:hyperlink>
                      <w:r>
                        <w:t xml:space="preserve"> – Helped me visualize forward and backward chain</w:t>
                      </w:r>
                      <w:r w:rsidR="00DC38FC">
                        <w:t>i</w:t>
                      </w:r>
                      <w:r>
                        <w:t>ng</w:t>
                      </w:r>
                      <w:r w:rsidR="00DC38FC">
                        <w:t xml:space="preserve"> with a diagram</w:t>
                      </w:r>
                    </w:p>
                    <w:p w14:paraId="13900A72" w14:textId="77777777" w:rsidR="00DC38FC" w:rsidRDefault="00DC38FC" w:rsidP="00AD0911"/>
                    <w:p w14:paraId="1B02C95F" w14:textId="5F9B075B" w:rsidR="00ED7F20" w:rsidRDefault="00ED7F20" w:rsidP="00AD0911">
                      <w:hyperlink r:id="rId31" w:history="1">
                        <w:r w:rsidRPr="00A115BE">
                          <w:rPr>
                            <w:rStyle w:val="Hyperlink"/>
                          </w:rPr>
                          <w:t>https://web.stanford.edu/class/cs103/tools/truth-table-tool/</w:t>
                        </w:r>
                      </w:hyperlink>
                      <w:r>
                        <w:t xml:space="preserve"> </w:t>
                      </w:r>
                      <w:r w:rsidR="00771813">
                        <w:t>–</w:t>
                      </w:r>
                      <w:r>
                        <w:t xml:space="preserve"> </w:t>
                      </w:r>
                      <w:r w:rsidR="00771813">
                        <w:t xml:space="preserve">Used to test by comparing my results to this truth table tool </w:t>
                      </w:r>
                    </w:p>
                    <w:p w14:paraId="64E6F9E6" w14:textId="77777777" w:rsidR="003D5CD0" w:rsidRDefault="003D5CD0" w:rsidP="00AD0911"/>
                    <w:p w14:paraId="0B6EF51A" w14:textId="0EA81DFA" w:rsidR="003D5CD0" w:rsidRDefault="003D5CD0" w:rsidP="00AD0911">
                      <w:hyperlink r:id="rId32" w:history="1">
                        <w:r w:rsidRPr="00A115BE">
                          <w:rPr>
                            <w:rStyle w:val="Hyperlink"/>
                          </w:rPr>
                          <w:t>https://www.section.io/engineering-education/forward-and-backward-chaining-in-ai/#:~:text=Backward%20chaining%20is%20a%20co</w:t>
                        </w:r>
                        <w:r w:rsidRPr="00A115BE">
                          <w:rPr>
                            <w:rStyle w:val="Hyperlink"/>
                          </w:rPr>
                          <w:t>n</w:t>
                        </w:r>
                        <w:r w:rsidRPr="00A115BE">
                          <w:rPr>
                            <w:rStyle w:val="Hyperlink"/>
                          </w:rPr>
                          <w:t>cept,taken%20to%20attain%20this%20goal</w:t>
                        </w:r>
                      </w:hyperlink>
                      <w:r>
                        <w:t xml:space="preserve"> </w:t>
                      </w:r>
                      <w:r w:rsidR="0057441E">
                        <w:t>– Used to further understand the concepts of backward and forward chaining</w:t>
                      </w:r>
                    </w:p>
                    <w:p w14:paraId="57E004DE" w14:textId="77777777" w:rsidR="001F765F" w:rsidRDefault="001F765F" w:rsidP="00AD0911"/>
                    <w:p w14:paraId="2642A1CD" w14:textId="1EDD581E" w:rsidR="00C017CF" w:rsidRDefault="00C017CF" w:rsidP="00AD0911">
                      <w:hyperlink r:id="rId33" w:history="1">
                        <w:r w:rsidRPr="00A115BE">
                          <w:rPr>
                            <w:rStyle w:val="Hyperlink"/>
                          </w:rPr>
                          <w:t>https://docs.python.org/3/tutorial/inputoutput.html</w:t>
                        </w:r>
                      </w:hyperlink>
                      <w:r>
                        <w:t xml:space="preserve"> </w:t>
                      </w:r>
                      <w:r w:rsidR="00A848DA" w:rsidRPr="001F765F">
                        <w:rPr>
                          <w:color w:val="FFFFFF" w:themeColor="background1"/>
                        </w:rPr>
                        <w:t>–</w:t>
                      </w:r>
                      <w:r>
                        <w:t xml:space="preserve"> </w:t>
                      </w:r>
                      <w:r w:rsidR="00850F3C">
                        <w:t xml:space="preserve">Contains </w:t>
                      </w:r>
                      <w:r w:rsidR="00A848DA">
                        <w:t>d</w:t>
                      </w:r>
                      <w:r>
                        <w:t xml:space="preserve">ocumentation for </w:t>
                      </w:r>
                      <w:r w:rsidR="00A360A9">
                        <w:t>reading data from a file</w:t>
                      </w:r>
                    </w:p>
                    <w:p w14:paraId="7DD89A02" w14:textId="77777777" w:rsidR="00A360A9" w:rsidRDefault="00A360A9" w:rsidP="00AD0911"/>
                    <w:p w14:paraId="34421385" w14:textId="72AB0E6E" w:rsidR="001F765F" w:rsidRDefault="003A110D" w:rsidP="00AD0911">
                      <w:r>
                        <w:t xml:space="preserve">Canvas Resources </w:t>
                      </w:r>
                      <w:r w:rsidR="00BA0D1A">
                        <w:t>–</w:t>
                      </w:r>
                      <w:r>
                        <w:t xml:space="preserve"> </w:t>
                      </w:r>
                      <w:r w:rsidR="00BA0D1A">
                        <w:t>Contains the text files to test the implementation</w:t>
                      </w:r>
                    </w:p>
                    <w:p w14:paraId="5911313E" w14:textId="77777777" w:rsidR="003B29C9" w:rsidRDefault="003B29C9" w:rsidP="00AD0911"/>
                    <w:p w14:paraId="6548E159" w14:textId="77777777" w:rsidR="007B27B1" w:rsidRPr="000849F5" w:rsidRDefault="007B27B1" w:rsidP="00AD0911"/>
                  </w:txbxContent>
                </v:textbox>
                <w10:wrap type="square" anchorx="margin"/>
              </v:shape>
            </w:pict>
          </mc:Fallback>
        </mc:AlternateContent>
      </w:r>
      <w:r>
        <w:tab/>
      </w:r>
    </w:p>
    <w:sectPr w:rsidR="00AD0911" w:rsidRPr="00AD0911" w:rsidSect="00E74B29">
      <w:footerReference w:type="even" r:id="rId34"/>
      <w:footerReference w:type="default" r:id="rId35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AEEF4" w14:textId="77777777" w:rsidR="00E47107" w:rsidRDefault="00E47107" w:rsidP="00E74B29">
      <w:r>
        <w:separator/>
      </w:r>
    </w:p>
  </w:endnote>
  <w:endnote w:type="continuationSeparator" w:id="0">
    <w:p w14:paraId="42DA5D0D" w14:textId="77777777" w:rsidR="00E47107" w:rsidRDefault="00E47107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81E1D93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6156EA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C05C4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56EAC054" w14:textId="77777777" w:rsidTr="006709F1">
      <w:tc>
        <w:tcPr>
          <w:tcW w:w="1079" w:type="dxa"/>
        </w:tcPr>
        <w:p w14:paraId="3745EA80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1041F01E" w14:textId="77777777" w:rsidR="00E74B29" w:rsidRPr="00874FE7" w:rsidRDefault="00A848DA" w:rsidP="006709F1">
          <w:pPr>
            <w:pStyle w:val="Footer"/>
          </w:pPr>
          <w:sdt>
            <w:sdtPr>
              <w:id w:val="707152945"/>
              <w:placeholder>
                <w:docPart w:val="E88DD653AA3745739F48B62F9EAC00E8"/>
              </w:placeholder>
              <w:temporary/>
              <w:showingPlcHdr/>
              <w15:appearance w15:val="hidden"/>
            </w:sdtPr>
            <w:sdtEndPr/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4CA56A8A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00F52074" w14:textId="77777777" w:rsidR="00E74B29" w:rsidRPr="00E74B29" w:rsidRDefault="00E74B29" w:rsidP="006709F1">
          <w:pPr>
            <w:pStyle w:val="Footer"/>
          </w:pPr>
        </w:p>
      </w:tc>
    </w:tr>
  </w:tbl>
  <w:p w14:paraId="06E14D95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A4422" w14:textId="77777777" w:rsidR="00E47107" w:rsidRDefault="00E47107" w:rsidP="00E74B29">
      <w:r>
        <w:separator/>
      </w:r>
    </w:p>
  </w:footnote>
  <w:footnote w:type="continuationSeparator" w:id="0">
    <w:p w14:paraId="21474D22" w14:textId="77777777" w:rsidR="00E47107" w:rsidRDefault="00E47107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41119"/>
    <w:multiLevelType w:val="hybridMultilevel"/>
    <w:tmpl w:val="62F6D938"/>
    <w:lvl w:ilvl="0" w:tplc="101ECF26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  <w:b w:val="0"/>
        <w:color w:val="auto"/>
        <w:sz w:val="24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31D13"/>
    <w:multiLevelType w:val="hybridMultilevel"/>
    <w:tmpl w:val="24EA9C1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A2E6F"/>
    <w:multiLevelType w:val="hybridMultilevel"/>
    <w:tmpl w:val="585E70C0"/>
    <w:lvl w:ilvl="0" w:tplc="B1800B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25B0C"/>
    <w:multiLevelType w:val="hybridMultilevel"/>
    <w:tmpl w:val="FC9ECE12"/>
    <w:lvl w:ilvl="0" w:tplc="B7583D82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940" w:hanging="180"/>
      </w:pPr>
    </w:lvl>
    <w:lvl w:ilvl="3" w:tplc="0C09000F" w:tentative="1">
      <w:start w:val="1"/>
      <w:numFmt w:val="decimal"/>
      <w:lvlText w:val="%4."/>
      <w:lvlJc w:val="left"/>
      <w:pPr>
        <w:ind w:left="3660" w:hanging="360"/>
      </w:pPr>
    </w:lvl>
    <w:lvl w:ilvl="4" w:tplc="0C090019" w:tentative="1">
      <w:start w:val="1"/>
      <w:numFmt w:val="lowerLetter"/>
      <w:lvlText w:val="%5."/>
      <w:lvlJc w:val="left"/>
      <w:pPr>
        <w:ind w:left="4380" w:hanging="360"/>
      </w:pPr>
    </w:lvl>
    <w:lvl w:ilvl="5" w:tplc="0C09001B" w:tentative="1">
      <w:start w:val="1"/>
      <w:numFmt w:val="lowerRoman"/>
      <w:lvlText w:val="%6."/>
      <w:lvlJc w:val="right"/>
      <w:pPr>
        <w:ind w:left="5100" w:hanging="180"/>
      </w:pPr>
    </w:lvl>
    <w:lvl w:ilvl="6" w:tplc="0C09000F" w:tentative="1">
      <w:start w:val="1"/>
      <w:numFmt w:val="decimal"/>
      <w:lvlText w:val="%7."/>
      <w:lvlJc w:val="left"/>
      <w:pPr>
        <w:ind w:left="5820" w:hanging="360"/>
      </w:pPr>
    </w:lvl>
    <w:lvl w:ilvl="7" w:tplc="0C090019" w:tentative="1">
      <w:start w:val="1"/>
      <w:numFmt w:val="lowerLetter"/>
      <w:lvlText w:val="%8."/>
      <w:lvlJc w:val="left"/>
      <w:pPr>
        <w:ind w:left="6540" w:hanging="360"/>
      </w:pPr>
    </w:lvl>
    <w:lvl w:ilvl="8" w:tplc="0C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16A43FB4"/>
    <w:multiLevelType w:val="hybridMultilevel"/>
    <w:tmpl w:val="DCA06496"/>
    <w:lvl w:ilvl="0" w:tplc="50A4F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0D47D5"/>
    <w:multiLevelType w:val="hybridMultilevel"/>
    <w:tmpl w:val="9476E4D6"/>
    <w:lvl w:ilvl="0" w:tplc="A4F4D16C">
      <w:numFmt w:val="bullet"/>
      <w:lvlText w:val="-"/>
      <w:lvlJc w:val="left"/>
      <w:pPr>
        <w:ind w:left="114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7" w15:restartNumberingAfterBreak="0">
    <w:nsid w:val="2C487731"/>
    <w:multiLevelType w:val="hybridMultilevel"/>
    <w:tmpl w:val="8DCAFB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B440D9"/>
    <w:multiLevelType w:val="hybridMultilevel"/>
    <w:tmpl w:val="24122AB0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2160B93"/>
    <w:multiLevelType w:val="hybridMultilevel"/>
    <w:tmpl w:val="3B42AB72"/>
    <w:lvl w:ilvl="0" w:tplc="B0BC9B10">
      <w:numFmt w:val="bullet"/>
      <w:lvlText w:val="-"/>
      <w:lvlJc w:val="left"/>
      <w:pPr>
        <w:ind w:left="420" w:hanging="360"/>
      </w:pPr>
      <w:rPr>
        <w:rFonts w:ascii="Georgia" w:eastAsiaTheme="minorHAnsi" w:hAnsi="Georgia" w:cstheme="minorBidi" w:hint="default"/>
        <w:b w:val="0"/>
        <w:color w:val="auto"/>
        <w:sz w:val="24"/>
      </w:rPr>
    </w:lvl>
    <w:lvl w:ilvl="1" w:tplc="0C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050962546">
    <w:abstractNumId w:val="5"/>
  </w:num>
  <w:num w:numId="2" w16cid:durableId="731659802">
    <w:abstractNumId w:val="7"/>
  </w:num>
  <w:num w:numId="3" w16cid:durableId="1984502559">
    <w:abstractNumId w:val="8"/>
  </w:num>
  <w:num w:numId="4" w16cid:durableId="715665627">
    <w:abstractNumId w:val="1"/>
  </w:num>
  <w:num w:numId="5" w16cid:durableId="749959765">
    <w:abstractNumId w:val="6"/>
  </w:num>
  <w:num w:numId="6" w16cid:durableId="1035546805">
    <w:abstractNumId w:val="3"/>
  </w:num>
  <w:num w:numId="7" w16cid:durableId="734008214">
    <w:abstractNumId w:val="4"/>
  </w:num>
  <w:num w:numId="8" w16cid:durableId="816261241">
    <w:abstractNumId w:val="2"/>
  </w:num>
  <w:num w:numId="9" w16cid:durableId="2090493130">
    <w:abstractNumId w:val="9"/>
  </w:num>
  <w:num w:numId="10" w16cid:durableId="1984657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588"/>
    <w:rsid w:val="00004F8E"/>
    <w:rsid w:val="0001622B"/>
    <w:rsid w:val="00031E06"/>
    <w:rsid w:val="00036C11"/>
    <w:rsid w:val="0003715B"/>
    <w:rsid w:val="00047A63"/>
    <w:rsid w:val="000526BF"/>
    <w:rsid w:val="0005580C"/>
    <w:rsid w:val="00057299"/>
    <w:rsid w:val="00064106"/>
    <w:rsid w:val="00086FA5"/>
    <w:rsid w:val="0009739E"/>
    <w:rsid w:val="000B3F51"/>
    <w:rsid w:val="000D0EFF"/>
    <w:rsid w:val="000D4F03"/>
    <w:rsid w:val="000E463A"/>
    <w:rsid w:val="000E4641"/>
    <w:rsid w:val="000F175F"/>
    <w:rsid w:val="001008D6"/>
    <w:rsid w:val="001145B8"/>
    <w:rsid w:val="00126F6C"/>
    <w:rsid w:val="001344A5"/>
    <w:rsid w:val="00134865"/>
    <w:rsid w:val="0013571D"/>
    <w:rsid w:val="0014005D"/>
    <w:rsid w:val="00146D6A"/>
    <w:rsid w:val="00151F66"/>
    <w:rsid w:val="00154431"/>
    <w:rsid w:val="00165303"/>
    <w:rsid w:val="0017231D"/>
    <w:rsid w:val="00177F8D"/>
    <w:rsid w:val="00185F4A"/>
    <w:rsid w:val="001A1A78"/>
    <w:rsid w:val="001C02A1"/>
    <w:rsid w:val="001C09E9"/>
    <w:rsid w:val="001D0085"/>
    <w:rsid w:val="001D0A15"/>
    <w:rsid w:val="001D6CD7"/>
    <w:rsid w:val="001F5FF9"/>
    <w:rsid w:val="001F765F"/>
    <w:rsid w:val="00201458"/>
    <w:rsid w:val="00203CFA"/>
    <w:rsid w:val="00207CAF"/>
    <w:rsid w:val="002172B8"/>
    <w:rsid w:val="00231256"/>
    <w:rsid w:val="00233C5F"/>
    <w:rsid w:val="002406B3"/>
    <w:rsid w:val="0024385F"/>
    <w:rsid w:val="00244BE3"/>
    <w:rsid w:val="0024554A"/>
    <w:rsid w:val="002553DF"/>
    <w:rsid w:val="002559E1"/>
    <w:rsid w:val="00256E32"/>
    <w:rsid w:val="00263479"/>
    <w:rsid w:val="00263541"/>
    <w:rsid w:val="00297416"/>
    <w:rsid w:val="002A303A"/>
    <w:rsid w:val="002A59CE"/>
    <w:rsid w:val="002B0404"/>
    <w:rsid w:val="002B062B"/>
    <w:rsid w:val="002B69E3"/>
    <w:rsid w:val="002C67E5"/>
    <w:rsid w:val="002D2200"/>
    <w:rsid w:val="002E49D8"/>
    <w:rsid w:val="002E5D39"/>
    <w:rsid w:val="002F3DE9"/>
    <w:rsid w:val="0030211C"/>
    <w:rsid w:val="00302F66"/>
    <w:rsid w:val="00306BCC"/>
    <w:rsid w:val="00315DBB"/>
    <w:rsid w:val="0031683B"/>
    <w:rsid w:val="003170AF"/>
    <w:rsid w:val="00332DCA"/>
    <w:rsid w:val="00354474"/>
    <w:rsid w:val="0036291A"/>
    <w:rsid w:val="00366E47"/>
    <w:rsid w:val="00371D99"/>
    <w:rsid w:val="0037350B"/>
    <w:rsid w:val="00396364"/>
    <w:rsid w:val="003A0095"/>
    <w:rsid w:val="003A110D"/>
    <w:rsid w:val="003A3843"/>
    <w:rsid w:val="003B0103"/>
    <w:rsid w:val="003B29C9"/>
    <w:rsid w:val="003D3D12"/>
    <w:rsid w:val="003D5CD0"/>
    <w:rsid w:val="003E35FF"/>
    <w:rsid w:val="00403EBE"/>
    <w:rsid w:val="0040564B"/>
    <w:rsid w:val="004104BE"/>
    <w:rsid w:val="00426B44"/>
    <w:rsid w:val="00427CBE"/>
    <w:rsid w:val="00445157"/>
    <w:rsid w:val="00445631"/>
    <w:rsid w:val="004649E3"/>
    <w:rsid w:val="0048120C"/>
    <w:rsid w:val="004909D9"/>
    <w:rsid w:val="00496EDE"/>
    <w:rsid w:val="00497CBA"/>
    <w:rsid w:val="004A017D"/>
    <w:rsid w:val="004A3F61"/>
    <w:rsid w:val="004A4C1D"/>
    <w:rsid w:val="004B0556"/>
    <w:rsid w:val="004B1607"/>
    <w:rsid w:val="004C2986"/>
    <w:rsid w:val="004E178B"/>
    <w:rsid w:val="004E1EEF"/>
    <w:rsid w:val="004E6D2D"/>
    <w:rsid w:val="004F094C"/>
    <w:rsid w:val="004F20FE"/>
    <w:rsid w:val="004F4DCE"/>
    <w:rsid w:val="004F650E"/>
    <w:rsid w:val="00500627"/>
    <w:rsid w:val="005027D2"/>
    <w:rsid w:val="00505DA2"/>
    <w:rsid w:val="00521481"/>
    <w:rsid w:val="00521966"/>
    <w:rsid w:val="00555349"/>
    <w:rsid w:val="00555488"/>
    <w:rsid w:val="0056455E"/>
    <w:rsid w:val="0057441E"/>
    <w:rsid w:val="005876FE"/>
    <w:rsid w:val="005A2570"/>
    <w:rsid w:val="005A6CB5"/>
    <w:rsid w:val="005A730C"/>
    <w:rsid w:val="005A7DDD"/>
    <w:rsid w:val="005B5FE0"/>
    <w:rsid w:val="005B635A"/>
    <w:rsid w:val="005D2078"/>
    <w:rsid w:val="005D692D"/>
    <w:rsid w:val="005E0D88"/>
    <w:rsid w:val="005E6B3D"/>
    <w:rsid w:val="005F1E36"/>
    <w:rsid w:val="005F33EB"/>
    <w:rsid w:val="005F789F"/>
    <w:rsid w:val="006125FA"/>
    <w:rsid w:val="00616069"/>
    <w:rsid w:val="006239AB"/>
    <w:rsid w:val="00637C82"/>
    <w:rsid w:val="00654F7A"/>
    <w:rsid w:val="0065545E"/>
    <w:rsid w:val="00665110"/>
    <w:rsid w:val="006709F1"/>
    <w:rsid w:val="00681567"/>
    <w:rsid w:val="006826F7"/>
    <w:rsid w:val="00691AA2"/>
    <w:rsid w:val="006A4F78"/>
    <w:rsid w:val="006C60E6"/>
    <w:rsid w:val="006E134B"/>
    <w:rsid w:val="006E5E6C"/>
    <w:rsid w:val="006F0171"/>
    <w:rsid w:val="006F0D16"/>
    <w:rsid w:val="00705D5A"/>
    <w:rsid w:val="00716FBD"/>
    <w:rsid w:val="00743669"/>
    <w:rsid w:val="00746408"/>
    <w:rsid w:val="00752588"/>
    <w:rsid w:val="007555FE"/>
    <w:rsid w:val="0076754C"/>
    <w:rsid w:val="00771813"/>
    <w:rsid w:val="00776896"/>
    <w:rsid w:val="0077694B"/>
    <w:rsid w:val="0078008D"/>
    <w:rsid w:val="00783DEE"/>
    <w:rsid w:val="0079059B"/>
    <w:rsid w:val="00797EF4"/>
    <w:rsid w:val="007A76DB"/>
    <w:rsid w:val="007B27B1"/>
    <w:rsid w:val="007B285B"/>
    <w:rsid w:val="007D1005"/>
    <w:rsid w:val="007F0009"/>
    <w:rsid w:val="00815C21"/>
    <w:rsid w:val="0082027B"/>
    <w:rsid w:val="00823850"/>
    <w:rsid w:val="00837914"/>
    <w:rsid w:val="00850F3C"/>
    <w:rsid w:val="00851BC4"/>
    <w:rsid w:val="00874FE7"/>
    <w:rsid w:val="00880EB5"/>
    <w:rsid w:val="00883D19"/>
    <w:rsid w:val="00886D99"/>
    <w:rsid w:val="00890D46"/>
    <w:rsid w:val="008A2713"/>
    <w:rsid w:val="008A4481"/>
    <w:rsid w:val="008B546A"/>
    <w:rsid w:val="008C2291"/>
    <w:rsid w:val="008D276E"/>
    <w:rsid w:val="008E16CE"/>
    <w:rsid w:val="008E66D6"/>
    <w:rsid w:val="008E7802"/>
    <w:rsid w:val="008E7CCD"/>
    <w:rsid w:val="00921149"/>
    <w:rsid w:val="009308A1"/>
    <w:rsid w:val="0093403A"/>
    <w:rsid w:val="00952F7D"/>
    <w:rsid w:val="0095496A"/>
    <w:rsid w:val="00974078"/>
    <w:rsid w:val="009861F6"/>
    <w:rsid w:val="009869F1"/>
    <w:rsid w:val="00990047"/>
    <w:rsid w:val="009A38BA"/>
    <w:rsid w:val="009C2BA4"/>
    <w:rsid w:val="009C3158"/>
    <w:rsid w:val="009D2AD9"/>
    <w:rsid w:val="009E7D16"/>
    <w:rsid w:val="00A1059E"/>
    <w:rsid w:val="00A360A9"/>
    <w:rsid w:val="00A436F7"/>
    <w:rsid w:val="00A45D81"/>
    <w:rsid w:val="00A46BD2"/>
    <w:rsid w:val="00A474E2"/>
    <w:rsid w:val="00A5718F"/>
    <w:rsid w:val="00A60EA0"/>
    <w:rsid w:val="00A63BDC"/>
    <w:rsid w:val="00A7380B"/>
    <w:rsid w:val="00A82343"/>
    <w:rsid w:val="00A825FD"/>
    <w:rsid w:val="00A847D9"/>
    <w:rsid w:val="00A848DA"/>
    <w:rsid w:val="00A96620"/>
    <w:rsid w:val="00AA4574"/>
    <w:rsid w:val="00AB06DD"/>
    <w:rsid w:val="00AB7568"/>
    <w:rsid w:val="00AC588D"/>
    <w:rsid w:val="00AC5F1C"/>
    <w:rsid w:val="00AC6082"/>
    <w:rsid w:val="00AD0911"/>
    <w:rsid w:val="00AD7F86"/>
    <w:rsid w:val="00AF509F"/>
    <w:rsid w:val="00B02D2B"/>
    <w:rsid w:val="00B058E4"/>
    <w:rsid w:val="00B16193"/>
    <w:rsid w:val="00B23C7E"/>
    <w:rsid w:val="00B31F58"/>
    <w:rsid w:val="00B42E81"/>
    <w:rsid w:val="00B439A8"/>
    <w:rsid w:val="00B43E11"/>
    <w:rsid w:val="00B4547F"/>
    <w:rsid w:val="00B57230"/>
    <w:rsid w:val="00B621EA"/>
    <w:rsid w:val="00B65289"/>
    <w:rsid w:val="00B66F23"/>
    <w:rsid w:val="00B71F14"/>
    <w:rsid w:val="00B72F4A"/>
    <w:rsid w:val="00B758E4"/>
    <w:rsid w:val="00BA0D1A"/>
    <w:rsid w:val="00BD2737"/>
    <w:rsid w:val="00BD5C34"/>
    <w:rsid w:val="00BD658B"/>
    <w:rsid w:val="00BE55D0"/>
    <w:rsid w:val="00BF187A"/>
    <w:rsid w:val="00C017CF"/>
    <w:rsid w:val="00C04EE5"/>
    <w:rsid w:val="00C06ADC"/>
    <w:rsid w:val="00C12EE1"/>
    <w:rsid w:val="00C165AA"/>
    <w:rsid w:val="00C253A4"/>
    <w:rsid w:val="00C3294E"/>
    <w:rsid w:val="00C35E2A"/>
    <w:rsid w:val="00C47956"/>
    <w:rsid w:val="00C75415"/>
    <w:rsid w:val="00C755AB"/>
    <w:rsid w:val="00C80E77"/>
    <w:rsid w:val="00CD517A"/>
    <w:rsid w:val="00CE0DF1"/>
    <w:rsid w:val="00CE6289"/>
    <w:rsid w:val="00D02272"/>
    <w:rsid w:val="00D16356"/>
    <w:rsid w:val="00D2669C"/>
    <w:rsid w:val="00D32038"/>
    <w:rsid w:val="00D35F83"/>
    <w:rsid w:val="00D427A3"/>
    <w:rsid w:val="00D43125"/>
    <w:rsid w:val="00D4561C"/>
    <w:rsid w:val="00D4663B"/>
    <w:rsid w:val="00D46643"/>
    <w:rsid w:val="00D66A3A"/>
    <w:rsid w:val="00D81A78"/>
    <w:rsid w:val="00D94952"/>
    <w:rsid w:val="00DB0124"/>
    <w:rsid w:val="00DB2639"/>
    <w:rsid w:val="00DC034B"/>
    <w:rsid w:val="00DC38FC"/>
    <w:rsid w:val="00DC5916"/>
    <w:rsid w:val="00DC7E8E"/>
    <w:rsid w:val="00DD278F"/>
    <w:rsid w:val="00DE5BE8"/>
    <w:rsid w:val="00DF198B"/>
    <w:rsid w:val="00DF3CF9"/>
    <w:rsid w:val="00DF3E90"/>
    <w:rsid w:val="00DF6600"/>
    <w:rsid w:val="00E10C63"/>
    <w:rsid w:val="00E13D1E"/>
    <w:rsid w:val="00E22186"/>
    <w:rsid w:val="00E230AC"/>
    <w:rsid w:val="00E348E0"/>
    <w:rsid w:val="00E37EFE"/>
    <w:rsid w:val="00E402EA"/>
    <w:rsid w:val="00E47107"/>
    <w:rsid w:val="00E512CE"/>
    <w:rsid w:val="00E63BA9"/>
    <w:rsid w:val="00E743FB"/>
    <w:rsid w:val="00E74B29"/>
    <w:rsid w:val="00E813C7"/>
    <w:rsid w:val="00E82749"/>
    <w:rsid w:val="00E830EB"/>
    <w:rsid w:val="00E87C24"/>
    <w:rsid w:val="00E939B4"/>
    <w:rsid w:val="00EC155C"/>
    <w:rsid w:val="00EC4652"/>
    <w:rsid w:val="00EC515C"/>
    <w:rsid w:val="00ED7F20"/>
    <w:rsid w:val="00EF1B19"/>
    <w:rsid w:val="00F07B3C"/>
    <w:rsid w:val="00F07D1C"/>
    <w:rsid w:val="00F1129E"/>
    <w:rsid w:val="00F13CA1"/>
    <w:rsid w:val="00F318B2"/>
    <w:rsid w:val="00F40E05"/>
    <w:rsid w:val="00F50791"/>
    <w:rsid w:val="00F70B63"/>
    <w:rsid w:val="00F73E93"/>
    <w:rsid w:val="00F75EE5"/>
    <w:rsid w:val="00F83196"/>
    <w:rsid w:val="00F90694"/>
    <w:rsid w:val="00F93BBB"/>
    <w:rsid w:val="00F9748C"/>
    <w:rsid w:val="00F97A97"/>
    <w:rsid w:val="00FB2F1A"/>
    <w:rsid w:val="00FB6F63"/>
    <w:rsid w:val="00FC5855"/>
    <w:rsid w:val="00FD4A3E"/>
    <w:rsid w:val="00FE663A"/>
    <w:rsid w:val="00FF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256EE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C3294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D7F86"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D7F86"/>
    <w:rPr>
      <w:rFonts w:eastAsiaTheme="minorEastAsia"/>
      <w:sz w:val="22"/>
      <w:szCs w:val="22"/>
    </w:rPr>
  </w:style>
  <w:style w:type="character" w:styleId="Hyperlink">
    <w:name w:val="Hyperlink"/>
    <w:basedOn w:val="DefaultParagraphFont"/>
    <w:uiPriority w:val="99"/>
    <w:semiHidden/>
    <w:rsid w:val="00AD09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7F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3D5CD0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eb.stanford.edu/class/cs103/tools/truth-table-tool/" TargetMode="Externa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?v=EZJs6w2YFRM&amp;ab_channel=FranciscoIacobelli" TargetMode="External"/><Relationship Id="rId33" Type="http://schemas.openxmlformats.org/officeDocument/2006/relationships/hyperlink" Target="https://docs.python.org/3/tutorial/inputoutput.html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cs.python.org/3/library/itertools.html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docs.python.org/3/library/itertools.html" TargetMode="External"/><Relationship Id="rId32" Type="http://schemas.openxmlformats.org/officeDocument/2006/relationships/hyperlink" Target="https://www.section.io/engineering-education/forward-and-backward-chaining-in-ai/#:~:text=Backward%20chaining%20is%20a%20concept,taken%20to%20attain%20this%20goal" TargetMode="External"/><Relationship Id="rId37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cs.python.org/3/tutorial/inputoutput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eb.stanford.edu/class/cs103/tools/truth-table-tool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section.io/engineering-education/forward-and-backward-chaining-in-ai/#:~:text=Backward%20chaining%20is%20a%20concept,taken%20to%20attain%20this%20goal" TargetMode="External"/><Relationship Id="rId30" Type="http://schemas.openxmlformats.org/officeDocument/2006/relationships/hyperlink" Target="https://www.youtube.com/watch?v=EZJs6w2YFRM&amp;ab_channel=FranciscoIacobelli" TargetMode="External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kke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8DD653AA3745739F48B62F9EAC00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2D016-895D-43D9-B63F-5B046CCA4F31}"/>
      </w:docPartPr>
      <w:docPartBody>
        <w:p w:rsidR="004B20D2" w:rsidRDefault="00F4793E">
          <w:pPr>
            <w:pStyle w:val="E88DD653AA3745739F48B62F9EAC00E8"/>
          </w:pPr>
          <w:r w:rsidRPr="0048120C">
            <w:t>Lorem Ipsum is 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C67"/>
    <w:rsid w:val="004B20D2"/>
    <w:rsid w:val="005B0C67"/>
    <w:rsid w:val="00F4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8DD653AA3745739F48B62F9EAC00E8">
    <w:name w:val="E88DD653AA3745739F48B62F9EAC00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10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2022-04-15T10:35:00Z</dcterms:created>
  <dcterms:modified xsi:type="dcterms:W3CDTF">2022-05-24T09:30:00Z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